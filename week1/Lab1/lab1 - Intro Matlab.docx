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69D46" w14:textId="2037CC0A" w:rsidR="00903FAB" w:rsidRDefault="00903FAB">
      <w:pPr>
        <w:pStyle w:val="Heading3"/>
        <w:jc w:val="center"/>
        <w:rPr>
          <w:sz w:val="24"/>
          <w:szCs w:val="24"/>
        </w:rPr>
      </w:pPr>
      <w:r w:rsidRPr="00903FAB">
        <w:rPr>
          <w:color w:val="FF0000"/>
          <w:sz w:val="24"/>
          <w:szCs w:val="24"/>
        </w:rPr>
        <w:t>Please register at</w:t>
      </w:r>
      <w:r w:rsidRPr="00903FAB">
        <w:rPr>
          <w:sz w:val="24"/>
          <w:szCs w:val="24"/>
        </w:rPr>
        <w:t xml:space="preserve">: </w:t>
      </w:r>
      <w:hyperlink r:id="rId7" w:history="1">
        <w:r w:rsidRPr="00903FAB">
          <w:rPr>
            <w:rStyle w:val="Hyperlink"/>
            <w:sz w:val="24"/>
            <w:szCs w:val="24"/>
          </w:rPr>
          <w:t>Lab registry</w:t>
        </w:r>
      </w:hyperlink>
    </w:p>
    <w:p w14:paraId="7B052F14" w14:textId="77777777" w:rsidR="00903FAB" w:rsidRPr="00903FAB" w:rsidRDefault="00903FAB" w:rsidP="00903FAB"/>
    <w:p w14:paraId="13B568D0" w14:textId="301364FA" w:rsidR="00465906" w:rsidRDefault="006D3398">
      <w:pPr>
        <w:pStyle w:val="Heading3"/>
        <w:jc w:val="center"/>
      </w:pPr>
      <w:r>
        <w:t>Laboratory Session</w:t>
      </w:r>
      <w:r w:rsidR="00465906">
        <w:t xml:space="preserve"> – introduction to </w:t>
      </w:r>
      <w:proofErr w:type="spellStart"/>
      <w:r w:rsidR="00465906">
        <w:t>M</w:t>
      </w:r>
      <w:r w:rsidR="004733DD">
        <w:t>atlab</w:t>
      </w:r>
      <w:proofErr w:type="spellEnd"/>
    </w:p>
    <w:p w14:paraId="3182B188" w14:textId="77777777" w:rsidR="00465906" w:rsidRDefault="00465906"/>
    <w:p w14:paraId="7DE16A32" w14:textId="1F0EC5CB" w:rsidR="00465906" w:rsidRPr="0094075A" w:rsidRDefault="00A82AA5" w:rsidP="0094075A">
      <w:pPr>
        <w:pStyle w:val="BodyText"/>
        <w:ind w:firstLine="288"/>
        <w:jc w:val="both"/>
        <w:rPr>
          <w:sz w:val="20"/>
        </w:rPr>
      </w:pPr>
      <w:r w:rsidRPr="0094075A">
        <w:rPr>
          <w:sz w:val="20"/>
        </w:rPr>
        <w:t>For</w:t>
      </w:r>
      <w:r w:rsidR="00465906" w:rsidRPr="0094075A">
        <w:rPr>
          <w:sz w:val="20"/>
        </w:rPr>
        <w:t xml:space="preserve"> </w:t>
      </w:r>
      <w:r w:rsidR="00A02DDD" w:rsidRPr="0094075A">
        <w:rPr>
          <w:sz w:val="20"/>
        </w:rPr>
        <w:t xml:space="preserve">your </w:t>
      </w:r>
      <w:r w:rsidRPr="0094075A">
        <w:rPr>
          <w:sz w:val="20"/>
        </w:rPr>
        <w:t xml:space="preserve">AAI </w:t>
      </w:r>
      <w:r w:rsidR="002E41D7" w:rsidRPr="0094075A">
        <w:rPr>
          <w:sz w:val="20"/>
        </w:rPr>
        <w:t xml:space="preserve">coursework </w:t>
      </w:r>
      <w:r w:rsidR="00FE46E1" w:rsidRPr="0094075A">
        <w:rPr>
          <w:sz w:val="20"/>
        </w:rPr>
        <w:t xml:space="preserve">on </w:t>
      </w:r>
      <w:r w:rsidR="00903FAB" w:rsidRPr="0094075A">
        <w:rPr>
          <w:sz w:val="20"/>
        </w:rPr>
        <w:t>N</w:t>
      </w:r>
      <w:r w:rsidR="00FE46E1" w:rsidRPr="0094075A">
        <w:rPr>
          <w:sz w:val="20"/>
        </w:rPr>
        <w:t xml:space="preserve">eural </w:t>
      </w:r>
      <w:r w:rsidR="00903FAB" w:rsidRPr="0094075A">
        <w:rPr>
          <w:sz w:val="20"/>
        </w:rPr>
        <w:t>N</w:t>
      </w:r>
      <w:r w:rsidR="00FE46E1" w:rsidRPr="0094075A">
        <w:rPr>
          <w:sz w:val="20"/>
        </w:rPr>
        <w:t xml:space="preserve">etworks and </w:t>
      </w:r>
      <w:r w:rsidR="00903FAB" w:rsidRPr="0094075A">
        <w:rPr>
          <w:sz w:val="20"/>
        </w:rPr>
        <w:t>G</w:t>
      </w:r>
      <w:r w:rsidR="00FE46E1" w:rsidRPr="0094075A">
        <w:rPr>
          <w:sz w:val="20"/>
        </w:rPr>
        <w:t xml:space="preserve">enetic </w:t>
      </w:r>
      <w:r w:rsidR="00903FAB" w:rsidRPr="0094075A">
        <w:rPr>
          <w:sz w:val="20"/>
        </w:rPr>
        <w:t>A</w:t>
      </w:r>
      <w:r w:rsidR="00FE46E1" w:rsidRPr="0094075A">
        <w:rPr>
          <w:sz w:val="20"/>
        </w:rPr>
        <w:t>lgorithms</w:t>
      </w:r>
      <w:r w:rsidR="0072231C" w:rsidRPr="0094075A">
        <w:rPr>
          <w:sz w:val="20"/>
        </w:rPr>
        <w:t xml:space="preserve"> you will need to use </w:t>
      </w:r>
      <w:proofErr w:type="spellStart"/>
      <w:r w:rsidR="0072231C" w:rsidRPr="0094075A">
        <w:rPr>
          <w:sz w:val="20"/>
        </w:rPr>
        <w:t>Matlab</w:t>
      </w:r>
      <w:proofErr w:type="spellEnd"/>
      <w:r w:rsidR="004A1542" w:rsidRPr="0094075A">
        <w:rPr>
          <w:sz w:val="20"/>
        </w:rPr>
        <w:t xml:space="preserve"> </w:t>
      </w:r>
      <w:r w:rsidR="0094075A">
        <w:rPr>
          <w:sz w:val="20"/>
        </w:rPr>
        <w:t>platform</w:t>
      </w:r>
      <w:r w:rsidR="00465906" w:rsidRPr="0094075A">
        <w:rPr>
          <w:sz w:val="20"/>
        </w:rPr>
        <w:t>. Most of the lab session</w:t>
      </w:r>
      <w:r w:rsidR="0094075A">
        <w:rPr>
          <w:sz w:val="20"/>
        </w:rPr>
        <w:t>s</w:t>
      </w:r>
      <w:r w:rsidR="00465906" w:rsidRPr="0094075A">
        <w:rPr>
          <w:sz w:val="20"/>
        </w:rPr>
        <w:t xml:space="preserve"> </w:t>
      </w:r>
      <w:r w:rsidR="0094075A">
        <w:rPr>
          <w:sz w:val="20"/>
        </w:rPr>
        <w:t>are</w:t>
      </w:r>
      <w:r w:rsidR="00465906" w:rsidRPr="0094075A">
        <w:rPr>
          <w:sz w:val="20"/>
        </w:rPr>
        <w:t xml:space="preserve"> </w:t>
      </w:r>
      <w:r w:rsidR="00A30C5B" w:rsidRPr="0094075A">
        <w:rPr>
          <w:sz w:val="20"/>
        </w:rPr>
        <w:t>aim</w:t>
      </w:r>
      <w:r w:rsidR="00A30C5B">
        <w:rPr>
          <w:sz w:val="20"/>
        </w:rPr>
        <w:t>ed</w:t>
      </w:r>
      <w:r w:rsidR="00465906" w:rsidRPr="0094075A">
        <w:rPr>
          <w:sz w:val="20"/>
        </w:rPr>
        <w:t xml:space="preserve"> at giving you </w:t>
      </w:r>
      <w:r w:rsidR="00FE46E1" w:rsidRPr="0094075A">
        <w:rPr>
          <w:sz w:val="20"/>
        </w:rPr>
        <w:t xml:space="preserve">the skills </w:t>
      </w:r>
      <w:r w:rsidR="005F2723" w:rsidRPr="0094075A">
        <w:rPr>
          <w:sz w:val="20"/>
        </w:rPr>
        <w:t xml:space="preserve">to successfully complete </w:t>
      </w:r>
      <w:r w:rsidR="0094075A">
        <w:rPr>
          <w:sz w:val="20"/>
        </w:rPr>
        <w:t>your</w:t>
      </w:r>
      <w:r w:rsidR="00465906" w:rsidRPr="0094075A">
        <w:rPr>
          <w:sz w:val="20"/>
        </w:rPr>
        <w:t xml:space="preserve"> coursework.</w:t>
      </w:r>
      <w:r w:rsidR="002D4642" w:rsidRPr="0094075A">
        <w:rPr>
          <w:sz w:val="20"/>
        </w:rPr>
        <w:t xml:space="preserve"> </w:t>
      </w:r>
    </w:p>
    <w:p w14:paraId="4BB3FE6B" w14:textId="1F1A6812" w:rsidR="00465906" w:rsidRPr="0094075A" w:rsidRDefault="0072231C" w:rsidP="0094075A">
      <w:pPr>
        <w:pStyle w:val="BodyText"/>
        <w:ind w:firstLine="288"/>
        <w:jc w:val="both"/>
        <w:rPr>
          <w:sz w:val="20"/>
        </w:rPr>
      </w:pPr>
      <w:r w:rsidRPr="0094075A">
        <w:rPr>
          <w:sz w:val="20"/>
        </w:rPr>
        <w:t>The aim of this lab</w:t>
      </w:r>
      <w:r w:rsidR="00903FAB" w:rsidRPr="0094075A">
        <w:rPr>
          <w:sz w:val="20"/>
        </w:rPr>
        <w:t xml:space="preserve"> session</w:t>
      </w:r>
      <w:r w:rsidRPr="0094075A">
        <w:rPr>
          <w:sz w:val="20"/>
        </w:rPr>
        <w:t xml:space="preserve"> is to familiarize you</w:t>
      </w:r>
      <w:r w:rsidR="00FE46E1" w:rsidRPr="0094075A">
        <w:rPr>
          <w:sz w:val="20"/>
        </w:rPr>
        <w:t xml:space="preserve">rself </w:t>
      </w:r>
      <w:r w:rsidRPr="0094075A">
        <w:rPr>
          <w:sz w:val="20"/>
        </w:rPr>
        <w:t>with some of the basic funct</w:t>
      </w:r>
      <w:r w:rsidR="00A02DDD" w:rsidRPr="0094075A">
        <w:rPr>
          <w:sz w:val="20"/>
        </w:rPr>
        <w:t>ionalities of</w:t>
      </w:r>
      <w:r w:rsidR="00FE46E1" w:rsidRPr="0094075A">
        <w:rPr>
          <w:sz w:val="20"/>
        </w:rPr>
        <w:t xml:space="preserve"> the</w:t>
      </w:r>
      <w:r w:rsidR="00A02DDD" w:rsidRPr="0094075A">
        <w:rPr>
          <w:sz w:val="20"/>
        </w:rPr>
        <w:t xml:space="preserve"> </w:t>
      </w:r>
      <w:proofErr w:type="spellStart"/>
      <w:r w:rsidR="00A02DDD" w:rsidRPr="0094075A">
        <w:rPr>
          <w:sz w:val="20"/>
        </w:rPr>
        <w:t>Matlab</w:t>
      </w:r>
      <w:proofErr w:type="spellEnd"/>
      <w:r w:rsidR="00FE46E1" w:rsidRPr="0094075A">
        <w:rPr>
          <w:sz w:val="20"/>
        </w:rPr>
        <w:t xml:space="preserve"> software</w:t>
      </w:r>
      <w:r w:rsidR="00A02DDD" w:rsidRPr="0094075A">
        <w:rPr>
          <w:sz w:val="20"/>
        </w:rPr>
        <w:t xml:space="preserve"> an</w:t>
      </w:r>
      <w:r w:rsidRPr="0094075A">
        <w:rPr>
          <w:sz w:val="20"/>
        </w:rPr>
        <w:t xml:space="preserve">d its commands. </w:t>
      </w:r>
      <w:r w:rsidR="00465906" w:rsidRPr="0094075A">
        <w:rPr>
          <w:sz w:val="20"/>
        </w:rPr>
        <w:t>Many of these commands will be useful to you –</w:t>
      </w:r>
      <w:r w:rsidR="007B15D7" w:rsidRPr="0094075A">
        <w:rPr>
          <w:sz w:val="20"/>
        </w:rPr>
        <w:t xml:space="preserve"> </w:t>
      </w:r>
      <w:r w:rsidR="00465906" w:rsidRPr="0094075A">
        <w:rPr>
          <w:sz w:val="20"/>
        </w:rPr>
        <w:t>try your best to understand how they work and what they do before moving on</w:t>
      </w:r>
      <w:r w:rsidR="007B15D7" w:rsidRPr="0094075A">
        <w:rPr>
          <w:sz w:val="20"/>
        </w:rPr>
        <w:t xml:space="preserve"> to the next lab material</w:t>
      </w:r>
      <w:r w:rsidR="00465906" w:rsidRPr="0094075A">
        <w:rPr>
          <w:sz w:val="20"/>
        </w:rPr>
        <w:t>.</w:t>
      </w:r>
    </w:p>
    <w:p w14:paraId="136C5B65" w14:textId="77777777" w:rsidR="00465906" w:rsidRDefault="00465906">
      <w:pPr>
        <w:pStyle w:val="Heading2"/>
        <w:jc w:val="center"/>
      </w:pPr>
      <w:r>
        <w:t xml:space="preserve">Lab </w:t>
      </w:r>
      <w:r w:rsidR="00050864">
        <w:t>1</w:t>
      </w:r>
    </w:p>
    <w:p w14:paraId="3EFAF20E" w14:textId="77777777" w:rsidR="00465906" w:rsidRDefault="00465906"/>
    <w:p w14:paraId="3C24DE0D" w14:textId="05016789" w:rsidR="00465906" w:rsidRDefault="00465906" w:rsidP="00903FAB">
      <w:pPr>
        <w:pStyle w:val="Heading1"/>
        <w:jc w:val="both"/>
        <w:rPr>
          <w:b/>
          <w:bCs/>
        </w:rPr>
      </w:pPr>
      <w:r>
        <w:rPr>
          <w:b/>
          <w:bCs/>
        </w:rPr>
        <w:t>L</w:t>
      </w:r>
      <w:r w:rsidR="004733DD">
        <w:rPr>
          <w:b/>
          <w:bCs/>
        </w:rPr>
        <w:t>earning outcomes: After this session</w:t>
      </w:r>
      <w:r>
        <w:rPr>
          <w:b/>
          <w:bCs/>
        </w:rPr>
        <w:t xml:space="preserve"> you will be able to use </w:t>
      </w:r>
      <w:proofErr w:type="spellStart"/>
      <w:r>
        <w:rPr>
          <w:b/>
          <w:bCs/>
        </w:rPr>
        <w:t>Matlab</w:t>
      </w:r>
      <w:proofErr w:type="spellEnd"/>
      <w:r>
        <w:rPr>
          <w:b/>
          <w:bCs/>
        </w:rPr>
        <w:t xml:space="preserve"> </w:t>
      </w:r>
      <w:r w:rsidR="00EC2CA3">
        <w:rPr>
          <w:b/>
          <w:bCs/>
        </w:rPr>
        <w:t>for</w:t>
      </w:r>
      <w:r>
        <w:rPr>
          <w:b/>
          <w:bCs/>
        </w:rPr>
        <w:t xml:space="preserve"> simple matrix calculations</w:t>
      </w:r>
      <w:r w:rsidR="00A02DDD">
        <w:rPr>
          <w:b/>
          <w:bCs/>
        </w:rPr>
        <w:t>,</w:t>
      </w:r>
      <w:r>
        <w:rPr>
          <w:b/>
          <w:bCs/>
        </w:rPr>
        <w:t xml:space="preserve"> sav</w:t>
      </w:r>
      <w:r w:rsidR="004A1542">
        <w:rPr>
          <w:b/>
          <w:bCs/>
        </w:rPr>
        <w:t>ing</w:t>
      </w:r>
      <w:r>
        <w:rPr>
          <w:b/>
          <w:bCs/>
        </w:rPr>
        <w:t xml:space="preserve"> data to a file</w:t>
      </w:r>
      <w:r w:rsidR="007B15D7">
        <w:rPr>
          <w:b/>
          <w:bCs/>
        </w:rPr>
        <w:t>,</w:t>
      </w:r>
      <w:r>
        <w:rPr>
          <w:b/>
          <w:bCs/>
        </w:rPr>
        <w:t xml:space="preserve"> and load</w:t>
      </w:r>
      <w:r w:rsidR="004A1542">
        <w:rPr>
          <w:b/>
          <w:bCs/>
        </w:rPr>
        <w:t>ing</w:t>
      </w:r>
      <w:r>
        <w:rPr>
          <w:b/>
          <w:bCs/>
        </w:rPr>
        <w:t xml:space="preserve"> matrices from a file. You will </w:t>
      </w:r>
      <w:r w:rsidR="004A1542">
        <w:rPr>
          <w:b/>
          <w:bCs/>
        </w:rPr>
        <w:t>learn</w:t>
      </w:r>
      <w:r>
        <w:rPr>
          <w:b/>
          <w:bCs/>
        </w:rPr>
        <w:t xml:space="preserve"> some of the simpler capabilities of the </w:t>
      </w:r>
      <w:proofErr w:type="spellStart"/>
      <w:r>
        <w:rPr>
          <w:b/>
          <w:bCs/>
        </w:rPr>
        <w:t>Matlab</w:t>
      </w:r>
      <w:proofErr w:type="spellEnd"/>
      <w:r>
        <w:rPr>
          <w:b/>
          <w:bCs/>
        </w:rPr>
        <w:t xml:space="preserve"> package and will be</w:t>
      </w:r>
      <w:r w:rsidR="005B6BF6">
        <w:rPr>
          <w:b/>
          <w:bCs/>
        </w:rPr>
        <w:t>come</w:t>
      </w:r>
      <w:r>
        <w:rPr>
          <w:b/>
          <w:bCs/>
        </w:rPr>
        <w:t xml:space="preserve"> familiar with the </w:t>
      </w:r>
      <w:proofErr w:type="spellStart"/>
      <w:r>
        <w:rPr>
          <w:b/>
          <w:bCs/>
        </w:rPr>
        <w:t>Matlab</w:t>
      </w:r>
      <w:proofErr w:type="spellEnd"/>
      <w:r>
        <w:rPr>
          <w:b/>
          <w:bCs/>
        </w:rPr>
        <w:t xml:space="preserve"> </w:t>
      </w:r>
      <w:r w:rsidR="005B6BF6">
        <w:rPr>
          <w:b/>
          <w:bCs/>
          <w:i/>
        </w:rPr>
        <w:t>H</w:t>
      </w:r>
      <w:r w:rsidRPr="00631144">
        <w:rPr>
          <w:b/>
          <w:bCs/>
          <w:i/>
        </w:rPr>
        <w:t>elp</w:t>
      </w:r>
      <w:r>
        <w:rPr>
          <w:b/>
          <w:bCs/>
        </w:rPr>
        <w:t xml:space="preserve"> function. You will </w:t>
      </w:r>
      <w:r w:rsidR="005B6BF6">
        <w:rPr>
          <w:b/>
          <w:bCs/>
        </w:rPr>
        <w:t xml:space="preserve">also </w:t>
      </w:r>
      <w:r w:rsidR="004A1542">
        <w:rPr>
          <w:b/>
          <w:bCs/>
        </w:rPr>
        <w:t>learn</w:t>
      </w:r>
      <w:r>
        <w:rPr>
          <w:b/>
          <w:bCs/>
        </w:rPr>
        <w:t xml:space="preserve"> how to draw simple plots using </w:t>
      </w:r>
      <w:proofErr w:type="spellStart"/>
      <w:r>
        <w:rPr>
          <w:b/>
          <w:bCs/>
        </w:rPr>
        <w:t>Matlab</w:t>
      </w:r>
      <w:proofErr w:type="spellEnd"/>
      <w:r w:rsidR="00A02DDD">
        <w:rPr>
          <w:b/>
          <w:bCs/>
        </w:rPr>
        <w:t xml:space="preserve"> graphics capabilities</w:t>
      </w:r>
      <w:r>
        <w:rPr>
          <w:b/>
          <w:bCs/>
        </w:rPr>
        <w:t>.</w:t>
      </w:r>
    </w:p>
    <w:p w14:paraId="6D675FD4" w14:textId="77777777" w:rsidR="00465906" w:rsidRDefault="00465906"/>
    <w:p w14:paraId="31D43051" w14:textId="73927205" w:rsidR="00465906" w:rsidRDefault="00465906">
      <w:pPr>
        <w:rPr>
          <w:sz w:val="24"/>
        </w:rPr>
      </w:pPr>
      <w:r>
        <w:rPr>
          <w:sz w:val="24"/>
        </w:rPr>
        <w:t xml:space="preserve">Double click the </w:t>
      </w:r>
      <w:proofErr w:type="spellStart"/>
      <w:r>
        <w:rPr>
          <w:sz w:val="24"/>
        </w:rPr>
        <w:t>Matlab</w:t>
      </w:r>
      <w:proofErr w:type="spellEnd"/>
      <w:r>
        <w:rPr>
          <w:sz w:val="24"/>
        </w:rPr>
        <w:t xml:space="preserve"> icon (or </w:t>
      </w:r>
      <w:r w:rsidR="00E329BE">
        <w:rPr>
          <w:sz w:val="24"/>
        </w:rPr>
        <w:t xml:space="preserve">go to </w:t>
      </w:r>
      <w:r w:rsidRPr="00E329BE">
        <w:rPr>
          <w:b/>
          <w:i/>
          <w:sz w:val="24"/>
        </w:rPr>
        <w:t>Sta</w:t>
      </w:r>
      <w:r w:rsidR="00F8334C" w:rsidRPr="00E329BE">
        <w:rPr>
          <w:b/>
          <w:i/>
          <w:sz w:val="24"/>
        </w:rPr>
        <w:t>rt/</w:t>
      </w:r>
      <w:proofErr w:type="spellStart"/>
      <w:r w:rsidR="007B2454">
        <w:rPr>
          <w:b/>
          <w:i/>
          <w:sz w:val="24"/>
        </w:rPr>
        <w:t>AppsAnyware</w:t>
      </w:r>
      <w:proofErr w:type="spellEnd"/>
      <w:r w:rsidR="00F8334C" w:rsidRPr="00E329BE">
        <w:rPr>
          <w:b/>
          <w:i/>
          <w:sz w:val="24"/>
        </w:rPr>
        <w:t>/</w:t>
      </w:r>
      <w:proofErr w:type="spellStart"/>
      <w:r w:rsidRPr="00E329BE">
        <w:rPr>
          <w:b/>
          <w:i/>
          <w:sz w:val="24"/>
        </w:rPr>
        <w:t>Matlab</w:t>
      </w:r>
      <w:proofErr w:type="spellEnd"/>
      <w:r w:rsidR="007B2454">
        <w:rPr>
          <w:b/>
          <w:i/>
          <w:sz w:val="24"/>
        </w:rPr>
        <w:t xml:space="preserve"> </w:t>
      </w:r>
      <w:r w:rsidR="008B3084" w:rsidRPr="008B3084">
        <w:rPr>
          <w:b/>
          <w:i/>
          <w:sz w:val="24"/>
        </w:rPr>
        <w:t>R202</w:t>
      </w:r>
      <w:r w:rsidR="00B04FFC">
        <w:rPr>
          <w:b/>
          <w:i/>
          <w:sz w:val="24"/>
        </w:rPr>
        <w:t>4</w:t>
      </w:r>
      <w:r w:rsidR="008B3084" w:rsidRPr="008B3084">
        <w:rPr>
          <w:b/>
          <w:i/>
          <w:sz w:val="24"/>
        </w:rPr>
        <w:t>a</w:t>
      </w:r>
      <w:r w:rsidR="000A1C85">
        <w:rPr>
          <w:b/>
          <w:i/>
          <w:sz w:val="24"/>
        </w:rPr>
        <w:t xml:space="preserve"> (Site)[Campus or VPN*]</w:t>
      </w:r>
      <w:r w:rsidR="005150E3">
        <w:rPr>
          <w:b/>
          <w:i/>
          <w:sz w:val="24"/>
        </w:rPr>
        <w:t xml:space="preserve"> </w:t>
      </w:r>
      <w:r w:rsidR="005150E3" w:rsidRPr="005150E3">
        <w:rPr>
          <w:sz w:val="24"/>
        </w:rPr>
        <w:t>(make sure your VPN is on</w:t>
      </w:r>
      <w:r w:rsidR="009E7A35">
        <w:rPr>
          <w:sz w:val="24"/>
        </w:rPr>
        <w:t>)</w:t>
      </w:r>
      <w:r>
        <w:rPr>
          <w:sz w:val="24"/>
        </w:rPr>
        <w:t xml:space="preserve">) to get </w:t>
      </w:r>
      <w:proofErr w:type="spellStart"/>
      <w:r>
        <w:rPr>
          <w:sz w:val="24"/>
        </w:rPr>
        <w:t>Matlab</w:t>
      </w:r>
      <w:proofErr w:type="spellEnd"/>
      <w:r>
        <w:rPr>
          <w:sz w:val="24"/>
        </w:rPr>
        <w:t xml:space="preserve"> up and running. We will </w:t>
      </w:r>
      <w:r w:rsidR="00E329BE">
        <w:rPr>
          <w:sz w:val="24"/>
        </w:rPr>
        <w:t xml:space="preserve">use the </w:t>
      </w:r>
      <w:proofErr w:type="spellStart"/>
      <w:r w:rsidR="00E329BE">
        <w:rPr>
          <w:sz w:val="24"/>
        </w:rPr>
        <w:t>Matlab</w:t>
      </w:r>
      <w:proofErr w:type="spellEnd"/>
      <w:r w:rsidR="00E329BE">
        <w:rPr>
          <w:sz w:val="24"/>
        </w:rPr>
        <w:t xml:space="preserve"> package</w:t>
      </w:r>
      <w:r>
        <w:rPr>
          <w:sz w:val="24"/>
        </w:rPr>
        <w:t xml:space="preserve"> and its toolbox</w:t>
      </w:r>
      <w:r w:rsidR="00BD4922">
        <w:rPr>
          <w:sz w:val="24"/>
        </w:rPr>
        <w:t>es</w:t>
      </w:r>
      <w:r w:rsidR="002C63FC">
        <w:rPr>
          <w:sz w:val="24"/>
        </w:rPr>
        <w:t xml:space="preserve"> for the later lab sessions as well</w:t>
      </w:r>
      <w:r w:rsidR="00BD4922">
        <w:rPr>
          <w:sz w:val="24"/>
        </w:rPr>
        <w:t>.</w:t>
      </w:r>
    </w:p>
    <w:p w14:paraId="344E6746" w14:textId="786F117A" w:rsidR="00465906" w:rsidRDefault="00465906">
      <w:pPr>
        <w:rPr>
          <w:sz w:val="24"/>
        </w:rPr>
      </w:pPr>
      <w:r>
        <w:rPr>
          <w:sz w:val="24"/>
        </w:rPr>
        <w:t xml:space="preserve">You can read the </w:t>
      </w:r>
      <w:r w:rsidR="00BD4922" w:rsidRPr="00BD4922">
        <w:rPr>
          <w:i/>
          <w:sz w:val="24"/>
        </w:rPr>
        <w:t>H</w:t>
      </w:r>
      <w:r w:rsidRPr="00BD4922">
        <w:rPr>
          <w:i/>
          <w:sz w:val="24"/>
        </w:rPr>
        <w:t>elp</w:t>
      </w:r>
      <w:r>
        <w:rPr>
          <w:sz w:val="24"/>
        </w:rPr>
        <w:t xml:space="preserve"> at a later date – for now we just want to use the command window and get </w:t>
      </w:r>
      <w:proofErr w:type="spellStart"/>
      <w:r>
        <w:rPr>
          <w:sz w:val="24"/>
        </w:rPr>
        <w:t>Matlab</w:t>
      </w:r>
      <w:proofErr w:type="spellEnd"/>
      <w:r>
        <w:rPr>
          <w:sz w:val="24"/>
        </w:rPr>
        <w:t xml:space="preserve"> to do some calculations </w:t>
      </w:r>
      <w:r w:rsidR="0072231C">
        <w:rPr>
          <w:sz w:val="24"/>
        </w:rPr>
        <w:t>and visualizations</w:t>
      </w:r>
      <w:r>
        <w:rPr>
          <w:sz w:val="24"/>
        </w:rPr>
        <w:t>.</w:t>
      </w:r>
    </w:p>
    <w:p w14:paraId="70ED8501" w14:textId="77777777" w:rsidR="00634791" w:rsidRDefault="00634791">
      <w:pPr>
        <w:rPr>
          <w:sz w:val="24"/>
        </w:rPr>
      </w:pPr>
    </w:p>
    <w:p w14:paraId="2B2B8CE4" w14:textId="2C0BC466" w:rsidR="00634791" w:rsidRPr="00C37C4A" w:rsidRDefault="00634791" w:rsidP="00634791">
      <w:pPr>
        <w:pStyle w:val="BodyText"/>
        <w:rPr>
          <w:b/>
          <w:u w:val="single"/>
        </w:rPr>
      </w:pPr>
      <w:r w:rsidRPr="00237509">
        <w:rPr>
          <w:b/>
          <w:highlight w:val="cyan"/>
          <w:u w:val="single"/>
        </w:rPr>
        <w:t>Please don’t forget to create a directory</w:t>
      </w:r>
      <w:r w:rsidR="00332592">
        <w:rPr>
          <w:b/>
          <w:highlight w:val="cyan"/>
          <w:u w:val="single"/>
        </w:rPr>
        <w:t xml:space="preserve"> (on</w:t>
      </w:r>
      <w:r w:rsidR="00766F83">
        <w:rPr>
          <w:b/>
          <w:highlight w:val="cyan"/>
          <w:u w:val="single"/>
        </w:rPr>
        <w:t xml:space="preserve"> OneDrive, not on the desktop computer you are using),</w:t>
      </w:r>
      <w:r w:rsidRPr="00237509">
        <w:rPr>
          <w:b/>
          <w:highlight w:val="cyan"/>
          <w:u w:val="single"/>
        </w:rPr>
        <w:t xml:space="preserve"> </w:t>
      </w:r>
      <w:r w:rsidR="00766F83">
        <w:rPr>
          <w:b/>
          <w:highlight w:val="cyan"/>
          <w:u w:val="single"/>
        </w:rPr>
        <w:t>where</w:t>
      </w:r>
      <w:r w:rsidRPr="00237509">
        <w:rPr>
          <w:b/>
          <w:highlight w:val="cyan"/>
          <w:u w:val="single"/>
        </w:rPr>
        <w:t xml:space="preserve"> to keep your files from each lab session (use folders such as ‘lab1’, ‘lab2’, etc.)!</w:t>
      </w:r>
    </w:p>
    <w:p w14:paraId="74318796" w14:textId="77777777" w:rsidR="00634791" w:rsidRDefault="00634791">
      <w:pPr>
        <w:rPr>
          <w:sz w:val="24"/>
        </w:rPr>
      </w:pPr>
    </w:p>
    <w:p w14:paraId="3EDCA5B9" w14:textId="3D3D2E03" w:rsidR="00465906" w:rsidRDefault="00465906">
      <w:pPr>
        <w:rPr>
          <w:sz w:val="24"/>
        </w:rPr>
      </w:pPr>
      <w:r>
        <w:rPr>
          <w:sz w:val="24"/>
        </w:rPr>
        <w:t xml:space="preserve">All the instructions below refer to the command window. Just type </w:t>
      </w:r>
      <w:r w:rsidR="0072231C">
        <w:rPr>
          <w:sz w:val="24"/>
        </w:rPr>
        <w:t xml:space="preserve">them </w:t>
      </w:r>
      <w:r>
        <w:rPr>
          <w:sz w:val="24"/>
        </w:rPr>
        <w:t>at the</w:t>
      </w:r>
      <w:r w:rsidR="0072231C">
        <w:rPr>
          <w:sz w:val="24"/>
        </w:rPr>
        <w:t xml:space="preserve"> </w:t>
      </w:r>
      <w:r>
        <w:rPr>
          <w:sz w:val="24"/>
        </w:rPr>
        <w:t xml:space="preserve"> </w:t>
      </w:r>
      <w:r w:rsidR="003109B4">
        <w:rPr>
          <w:sz w:val="24"/>
        </w:rPr>
        <w:t>“</w:t>
      </w:r>
      <w:r>
        <w:rPr>
          <w:b/>
          <w:bCs/>
          <w:color w:val="666699"/>
          <w:sz w:val="24"/>
          <w:highlight w:val="lightGray"/>
        </w:rPr>
        <w:t>&gt;&gt;</w:t>
      </w:r>
      <w:r w:rsidR="003109B4">
        <w:rPr>
          <w:b/>
          <w:bCs/>
          <w:color w:val="666699"/>
          <w:sz w:val="24"/>
        </w:rPr>
        <w:t>”</w:t>
      </w:r>
      <w:r w:rsidRPr="00477130">
        <w:rPr>
          <w:sz w:val="24"/>
        </w:rPr>
        <w:t xml:space="preserve"> </w:t>
      </w:r>
      <w:r w:rsidR="0072231C">
        <w:rPr>
          <w:sz w:val="24"/>
        </w:rPr>
        <w:t xml:space="preserve"> </w:t>
      </w:r>
      <w:r>
        <w:rPr>
          <w:sz w:val="24"/>
        </w:rPr>
        <w:t>prompt.</w:t>
      </w:r>
    </w:p>
    <w:p w14:paraId="58456DB5" w14:textId="108074FA" w:rsidR="00465906" w:rsidRDefault="00465906">
      <w:pPr>
        <w:pStyle w:val="BodyText"/>
      </w:pPr>
      <w:r>
        <w:t xml:space="preserve">What follows in </w:t>
      </w:r>
      <w:r>
        <w:rPr>
          <w:b/>
          <w:bCs/>
          <w:i/>
          <w:iCs/>
        </w:rPr>
        <w:t>bold italic</w:t>
      </w:r>
      <w:r>
        <w:t xml:space="preserve"> (</w:t>
      </w:r>
      <w:r w:rsidRPr="002C63FC">
        <w:rPr>
          <w:color w:val="FF0000"/>
        </w:rPr>
        <w:t>red</w:t>
      </w:r>
      <w:r>
        <w:t xml:space="preserve"> </w:t>
      </w:r>
      <w:proofErr w:type="spellStart"/>
      <w:r>
        <w:t>colour</w:t>
      </w:r>
      <w:proofErr w:type="spellEnd"/>
      <w:r>
        <w:t>)</w:t>
      </w:r>
      <w:r w:rsidR="00BD4922">
        <w:t>,</w:t>
      </w:r>
      <w:r>
        <w:t xml:space="preserve"> is what you should type</w:t>
      </w:r>
      <w:r w:rsidR="00951234">
        <w:t xml:space="preserve"> (or copy/paste)</w:t>
      </w:r>
      <w:r>
        <w:t xml:space="preserve"> at the command prompt. There may </w:t>
      </w:r>
      <w:r w:rsidR="0072231C">
        <w:t>(</w:t>
      </w:r>
      <w:r>
        <w:t>or may not</w:t>
      </w:r>
      <w:r w:rsidR="0072231C">
        <w:t>)</w:t>
      </w:r>
      <w:r>
        <w:t xml:space="preserve"> be </w:t>
      </w:r>
      <w:r w:rsidR="00665C12">
        <w:t>symbols in</w:t>
      </w:r>
      <w:r>
        <w:t xml:space="preserve"> non-bold italic, following these input commands, </w:t>
      </w:r>
      <w:r w:rsidR="00665C12">
        <w:t>that</w:t>
      </w:r>
      <w:r>
        <w:t xml:space="preserve"> show the </w:t>
      </w:r>
      <w:proofErr w:type="spellStart"/>
      <w:r>
        <w:t>Matlab</w:t>
      </w:r>
      <w:proofErr w:type="spellEnd"/>
      <w:r>
        <w:t xml:space="preserve"> output. Sometimes the output you get will be different to what appears here (e.g., if there is some random process). Even if the output is given</w:t>
      </w:r>
      <w:r w:rsidR="00BD4922">
        <w:t>,</w:t>
      </w:r>
      <w:r>
        <w:t xml:space="preserve"> you should still try the input command yourself (you may need </w:t>
      </w:r>
      <w:r w:rsidR="00477130">
        <w:t>your</w:t>
      </w:r>
      <w:r>
        <w:t xml:space="preserve"> particular </w:t>
      </w:r>
      <w:r w:rsidR="00665C12">
        <w:t xml:space="preserve">data </w:t>
      </w:r>
      <w:r>
        <w:t>output later).</w:t>
      </w:r>
    </w:p>
    <w:p w14:paraId="7A8E91B1" w14:textId="77777777" w:rsidR="00DF5C11" w:rsidRDefault="00DF5C11">
      <w:pPr>
        <w:pStyle w:val="BodyText"/>
      </w:pPr>
    </w:p>
    <w:p w14:paraId="4A782471" w14:textId="69AEECB9" w:rsidR="00DF5C11" w:rsidRDefault="00DF5C11">
      <w:pPr>
        <w:pStyle w:val="BodyText"/>
      </w:pPr>
      <w:r>
        <w:t>We shall start with vectors and matrices manipulation</w:t>
      </w:r>
      <w:r w:rsidR="00AE0FD9">
        <w:t>s</w:t>
      </w:r>
      <w:r>
        <w:t>, as you will need th</w:t>
      </w:r>
      <w:r w:rsidR="00AE0FD9">
        <w:t>e</w:t>
      </w:r>
      <w:r>
        <w:t>s</w:t>
      </w:r>
      <w:r w:rsidR="00AE0FD9">
        <w:t>e</w:t>
      </w:r>
      <w:r>
        <w:t xml:space="preserve"> later for your coursework.</w:t>
      </w:r>
    </w:p>
    <w:p w14:paraId="7E1AE7AD" w14:textId="77777777" w:rsidR="00C74A01" w:rsidRDefault="00C74A01">
      <w:pPr>
        <w:pStyle w:val="BodyText"/>
      </w:pPr>
      <w:r>
        <w:t xml:space="preserve">You can use a ‘space’ or a ‘comma’ to separate </w:t>
      </w:r>
      <w:r w:rsidR="00E52CC8">
        <w:t xml:space="preserve">the elements of </w:t>
      </w:r>
      <w:r>
        <w:t>a vector:</w:t>
      </w:r>
    </w:p>
    <w:p w14:paraId="6936D5E0" w14:textId="77777777" w:rsidR="00C74A01" w:rsidRDefault="00C74A01">
      <w:pPr>
        <w:pStyle w:val="BodyText"/>
        <w:rPr>
          <w:rStyle w:val="Input"/>
        </w:rPr>
      </w:pPr>
      <w:r>
        <w:rPr>
          <w:rStyle w:val="Input"/>
        </w:rPr>
        <w:t>a = [-1 3 2]</w:t>
      </w:r>
    </w:p>
    <w:p w14:paraId="77B7E04B" w14:textId="77777777" w:rsidR="00C74A01" w:rsidRDefault="00C74A01" w:rsidP="00C74A01">
      <w:pPr>
        <w:pStyle w:val="BodyText"/>
        <w:rPr>
          <w:rStyle w:val="Input"/>
        </w:rPr>
      </w:pPr>
      <w:r>
        <w:rPr>
          <w:rStyle w:val="Input"/>
        </w:rPr>
        <w:t>a = [-1, 3, 2]</w:t>
      </w:r>
    </w:p>
    <w:p w14:paraId="642488FE" w14:textId="77777777" w:rsidR="00C74A01" w:rsidRDefault="00C74A01">
      <w:pPr>
        <w:pStyle w:val="BodyText"/>
        <w:rPr>
          <w:rStyle w:val="Input"/>
        </w:rPr>
      </w:pPr>
    </w:p>
    <w:p w14:paraId="68A859E7" w14:textId="77777777" w:rsidR="00C74A01" w:rsidRDefault="00C74A01">
      <w:pPr>
        <w:pStyle w:val="BodyText"/>
        <w:rPr>
          <w:rStyle w:val="Input"/>
          <w:rFonts w:ascii="Times New Roman" w:hAnsi="Times New Roman"/>
          <w:b w:val="0"/>
          <w:i w:val="0"/>
          <w:color w:val="auto"/>
        </w:rPr>
      </w:pPr>
      <w:r w:rsidRPr="00C74A01">
        <w:rPr>
          <w:rStyle w:val="Input"/>
          <w:rFonts w:ascii="Times New Roman" w:hAnsi="Times New Roman"/>
          <w:b w:val="0"/>
          <w:i w:val="0"/>
          <w:color w:val="auto"/>
        </w:rPr>
        <w:t xml:space="preserve">To transpose a vector (or to ‘rotate’ it from </w:t>
      </w:r>
      <w:r w:rsidR="00E52CC8">
        <w:rPr>
          <w:rStyle w:val="Input"/>
          <w:rFonts w:ascii="Times New Roman" w:hAnsi="Times New Roman"/>
          <w:b w:val="0"/>
          <w:i w:val="0"/>
          <w:color w:val="auto"/>
        </w:rPr>
        <w:t>a ‘</w:t>
      </w:r>
      <w:r w:rsidRPr="00C74A01">
        <w:rPr>
          <w:rStyle w:val="Input"/>
          <w:rFonts w:ascii="Times New Roman" w:hAnsi="Times New Roman"/>
          <w:b w:val="0"/>
          <w:i w:val="0"/>
          <w:color w:val="auto"/>
        </w:rPr>
        <w:t>row</w:t>
      </w:r>
      <w:r w:rsidR="00E52CC8">
        <w:rPr>
          <w:rStyle w:val="Input"/>
          <w:rFonts w:ascii="Times New Roman" w:hAnsi="Times New Roman"/>
          <w:b w:val="0"/>
          <w:i w:val="0"/>
          <w:color w:val="auto"/>
        </w:rPr>
        <w:t>’</w:t>
      </w:r>
      <w:r w:rsidRPr="00C74A01">
        <w:rPr>
          <w:rStyle w:val="Input"/>
          <w:rFonts w:ascii="Times New Roman" w:hAnsi="Times New Roman"/>
          <w:b w:val="0"/>
          <w:i w:val="0"/>
          <w:color w:val="auto"/>
        </w:rPr>
        <w:t xml:space="preserve"> to </w:t>
      </w:r>
      <w:r w:rsidR="00E52CC8">
        <w:rPr>
          <w:rStyle w:val="Input"/>
          <w:rFonts w:ascii="Times New Roman" w:hAnsi="Times New Roman"/>
          <w:b w:val="0"/>
          <w:i w:val="0"/>
          <w:color w:val="auto"/>
        </w:rPr>
        <w:t>a ‘</w:t>
      </w:r>
      <w:r w:rsidRPr="00C74A01">
        <w:rPr>
          <w:rStyle w:val="Input"/>
          <w:rFonts w:ascii="Times New Roman" w:hAnsi="Times New Roman"/>
          <w:b w:val="0"/>
          <w:i w:val="0"/>
          <w:color w:val="auto"/>
        </w:rPr>
        <w:t>column</w:t>
      </w:r>
      <w:r w:rsidR="00E52CC8">
        <w:rPr>
          <w:rStyle w:val="Input"/>
          <w:rFonts w:ascii="Times New Roman" w:hAnsi="Times New Roman"/>
          <w:b w:val="0"/>
          <w:i w:val="0"/>
          <w:color w:val="auto"/>
        </w:rPr>
        <w:t>’</w:t>
      </w:r>
      <w:r w:rsidRPr="00C74A01">
        <w:rPr>
          <w:rStyle w:val="Input"/>
          <w:rFonts w:ascii="Times New Roman" w:hAnsi="Times New Roman"/>
          <w:b w:val="0"/>
          <w:i w:val="0"/>
          <w:color w:val="auto"/>
        </w:rPr>
        <w:t>), use</w:t>
      </w:r>
      <w:r w:rsidR="00467757">
        <w:rPr>
          <w:rStyle w:val="Input"/>
          <w:rFonts w:ascii="Times New Roman" w:hAnsi="Times New Roman"/>
          <w:b w:val="0"/>
          <w:i w:val="0"/>
          <w:color w:val="auto"/>
        </w:rPr>
        <w:t xml:space="preserve"> the</w:t>
      </w:r>
      <w:r w:rsidRPr="00C74A01">
        <w:rPr>
          <w:rStyle w:val="Input"/>
          <w:rFonts w:ascii="Times New Roman" w:hAnsi="Times New Roman"/>
          <w:b w:val="0"/>
          <w:i w:val="0"/>
          <w:color w:val="auto"/>
        </w:rPr>
        <w:t xml:space="preserve"> </w:t>
      </w:r>
      <w:r w:rsidR="00EC2CA3">
        <w:rPr>
          <w:rStyle w:val="Input"/>
          <w:highlight w:val="lightGray"/>
        </w:rPr>
        <w:t>'</w:t>
      </w:r>
      <w:r w:rsidRPr="00A440B2">
        <w:rPr>
          <w:rStyle w:val="Input"/>
          <w:rFonts w:ascii="Times New Roman" w:hAnsi="Times New Roman"/>
          <w:i w:val="0"/>
          <w:color w:val="auto"/>
        </w:rPr>
        <w:t xml:space="preserve"> </w:t>
      </w:r>
      <w:r w:rsidRPr="00A440B2">
        <w:rPr>
          <w:rStyle w:val="Input"/>
          <w:rFonts w:ascii="Times New Roman" w:hAnsi="Times New Roman"/>
          <w:b w:val="0"/>
          <w:i w:val="0"/>
          <w:color w:val="auto"/>
        </w:rPr>
        <w:t>s</w:t>
      </w:r>
      <w:r w:rsidRPr="00C74A01">
        <w:rPr>
          <w:rStyle w:val="Input"/>
          <w:rFonts w:ascii="Times New Roman" w:hAnsi="Times New Roman"/>
          <w:b w:val="0"/>
          <w:i w:val="0"/>
          <w:color w:val="auto"/>
        </w:rPr>
        <w:t>ymbol</w:t>
      </w:r>
      <w:r>
        <w:rPr>
          <w:rStyle w:val="Input"/>
          <w:rFonts w:ascii="Times New Roman" w:hAnsi="Times New Roman"/>
          <w:b w:val="0"/>
          <w:i w:val="0"/>
          <w:color w:val="auto"/>
        </w:rPr>
        <w:t>:</w:t>
      </w:r>
    </w:p>
    <w:p w14:paraId="1D8DE6C2" w14:textId="77777777" w:rsidR="00C74A01" w:rsidRPr="00C74A01" w:rsidRDefault="00C74A01">
      <w:pPr>
        <w:pStyle w:val="BodyText"/>
        <w:rPr>
          <w:rStyle w:val="Input"/>
          <w:rFonts w:ascii="Times New Roman" w:hAnsi="Times New Roman"/>
          <w:b w:val="0"/>
          <w:i w:val="0"/>
          <w:color w:val="auto"/>
        </w:rPr>
      </w:pPr>
      <w:r>
        <w:rPr>
          <w:rStyle w:val="Input"/>
        </w:rPr>
        <w:t>a'</w:t>
      </w:r>
    </w:p>
    <w:p w14:paraId="67DA7345" w14:textId="77777777" w:rsidR="00E52CC8" w:rsidRDefault="00467757">
      <w:pPr>
        <w:pStyle w:val="BodyText"/>
      </w:pPr>
      <w:r>
        <w:t>You have two ty</w:t>
      </w:r>
      <w:r w:rsidR="00E52CC8">
        <w:t xml:space="preserve">pes of multiplication in </w:t>
      </w:r>
      <w:proofErr w:type="spellStart"/>
      <w:r w:rsidR="00E52CC8">
        <w:t>Matlab</w:t>
      </w:r>
      <w:proofErr w:type="spellEnd"/>
      <w:r w:rsidR="00E52CC8">
        <w:t xml:space="preserve">: </w:t>
      </w:r>
      <w:r w:rsidR="00E52CC8" w:rsidRPr="00E52CC8">
        <w:rPr>
          <w:b/>
          <w:i/>
          <w:color w:val="FF0000"/>
        </w:rPr>
        <w:t>*</w:t>
      </w:r>
      <w:r w:rsidR="00E52CC8">
        <w:t xml:space="preserve"> - matrix multiplication and  </w:t>
      </w:r>
      <w:r w:rsidR="00E52CC8" w:rsidRPr="00E52CC8">
        <w:rPr>
          <w:b/>
          <w:i/>
          <w:color w:val="FF0000"/>
        </w:rPr>
        <w:t>.*</w:t>
      </w:r>
      <w:r w:rsidR="00E52CC8">
        <w:t xml:space="preserve"> - array (</w:t>
      </w:r>
      <w:r w:rsidR="00E52CC8" w:rsidRPr="00E52CC8">
        <w:t>element-by-element</w:t>
      </w:r>
      <w:r w:rsidR="00E52CC8">
        <w:t>) multiplication:</w:t>
      </w:r>
    </w:p>
    <w:p w14:paraId="42851341" w14:textId="77777777" w:rsidR="00C74A01" w:rsidRDefault="00E52CC8">
      <w:pPr>
        <w:pStyle w:val="BodyText"/>
      </w:pPr>
      <w:r>
        <w:t xml:space="preserve">If you try to multiply </w:t>
      </w:r>
      <w:r w:rsidRPr="001569EE">
        <w:rPr>
          <w:b/>
          <w:i/>
        </w:rPr>
        <w:t>a*a</w:t>
      </w:r>
      <w:r>
        <w:t xml:space="preserve"> </w:t>
      </w:r>
      <w:r w:rsidR="001569EE">
        <w:t xml:space="preserve"> </w:t>
      </w:r>
      <w:r>
        <w:t>it won’t work (why?):</w:t>
      </w:r>
    </w:p>
    <w:p w14:paraId="064081C1" w14:textId="77777777" w:rsidR="00E52CC8" w:rsidRDefault="00E52CC8">
      <w:pPr>
        <w:pStyle w:val="BodyText"/>
        <w:rPr>
          <w:rStyle w:val="Input"/>
        </w:rPr>
      </w:pPr>
      <w:r>
        <w:rPr>
          <w:rStyle w:val="Input"/>
        </w:rPr>
        <w:t>a * a</w:t>
      </w:r>
    </w:p>
    <w:p w14:paraId="73BE741F" w14:textId="77777777" w:rsidR="00755099" w:rsidRDefault="00465690" w:rsidP="00755099">
      <w:pPr>
        <w:pStyle w:val="BodyText"/>
        <w:rPr>
          <w:szCs w:val="24"/>
        </w:rPr>
      </w:pPr>
      <w:r>
        <w:rPr>
          <w:szCs w:val="24"/>
        </w:rPr>
        <w:t>Now, try</w:t>
      </w:r>
      <w:r w:rsidR="00755099">
        <w:rPr>
          <w:szCs w:val="24"/>
        </w:rPr>
        <w:t>:</w:t>
      </w:r>
    </w:p>
    <w:p w14:paraId="6C79AD24" w14:textId="6375F54D" w:rsidR="00755099" w:rsidRPr="00E52CC8" w:rsidRDefault="00755099" w:rsidP="00755099">
      <w:pPr>
        <w:pStyle w:val="BodyText"/>
        <w:rPr>
          <w:szCs w:val="24"/>
        </w:rPr>
      </w:pPr>
      <w:r>
        <w:rPr>
          <w:rStyle w:val="Input"/>
        </w:rPr>
        <w:t xml:space="preserve">a .* a  </w:t>
      </w:r>
      <w:r>
        <w:t xml:space="preserve">(the result is the squared values of the elements, although, vector </w:t>
      </w:r>
      <w:r w:rsidRPr="00755099">
        <w:rPr>
          <w:b/>
          <w:i/>
          <w:color w:val="FF0000"/>
        </w:rPr>
        <w:t>a</w:t>
      </w:r>
      <w:r>
        <w:t xml:space="preserve"> will </w:t>
      </w:r>
      <w:r w:rsidR="00965A14">
        <w:t>remain</w:t>
      </w:r>
      <w:r>
        <w:t xml:space="preserve"> the same)</w:t>
      </w:r>
      <w:r>
        <w:rPr>
          <w:rStyle w:val="Input"/>
        </w:rPr>
        <w:t xml:space="preserve"> </w:t>
      </w:r>
    </w:p>
    <w:p w14:paraId="12F41CDE" w14:textId="77777777" w:rsidR="00681567" w:rsidRDefault="00E52CC8">
      <w:pPr>
        <w:pStyle w:val="BodyText"/>
        <w:rPr>
          <w:rStyle w:val="Input"/>
          <w:rFonts w:ascii="Times New Roman" w:hAnsi="Times New Roman"/>
          <w:b w:val="0"/>
          <w:i w:val="0"/>
          <w:color w:val="auto"/>
        </w:rPr>
      </w:pPr>
      <w:r w:rsidRPr="00E52CC8">
        <w:rPr>
          <w:rStyle w:val="Input"/>
          <w:rFonts w:ascii="Times New Roman" w:hAnsi="Times New Roman"/>
          <w:b w:val="0"/>
          <w:i w:val="0"/>
          <w:color w:val="auto"/>
        </w:rPr>
        <w:t>Try</w:t>
      </w:r>
      <w:r w:rsidR="00631144">
        <w:rPr>
          <w:rStyle w:val="Input"/>
          <w:rFonts w:ascii="Times New Roman" w:hAnsi="Times New Roman"/>
          <w:b w:val="0"/>
          <w:i w:val="0"/>
          <w:color w:val="auto"/>
        </w:rPr>
        <w:t xml:space="preserve"> also</w:t>
      </w:r>
      <w:r>
        <w:rPr>
          <w:rStyle w:val="Input"/>
          <w:rFonts w:ascii="Times New Roman" w:hAnsi="Times New Roman"/>
          <w:b w:val="0"/>
          <w:i w:val="0"/>
          <w:color w:val="auto"/>
        </w:rPr>
        <w:t>:</w:t>
      </w:r>
      <w:r w:rsidR="00681567">
        <w:rPr>
          <w:rStyle w:val="Input"/>
          <w:rFonts w:ascii="Times New Roman" w:hAnsi="Times New Roman"/>
          <w:b w:val="0"/>
          <w:i w:val="0"/>
          <w:color w:val="auto"/>
        </w:rPr>
        <w:t xml:space="preserve"> </w:t>
      </w:r>
    </w:p>
    <w:p w14:paraId="3A041B95" w14:textId="77777777" w:rsidR="00E52CC8" w:rsidRPr="00E52CC8" w:rsidRDefault="00E52CC8">
      <w:pPr>
        <w:pStyle w:val="BodyText"/>
        <w:rPr>
          <w:szCs w:val="24"/>
        </w:rPr>
      </w:pPr>
      <w:r>
        <w:rPr>
          <w:rStyle w:val="Input"/>
        </w:rPr>
        <w:lastRenderedPageBreak/>
        <w:t xml:space="preserve">a * a’    </w:t>
      </w:r>
      <w:r w:rsidRPr="00E52CC8">
        <w:rPr>
          <w:rStyle w:val="Input"/>
          <w:rFonts w:ascii="Times New Roman" w:hAnsi="Times New Roman"/>
          <w:b w:val="0"/>
          <w:i w:val="0"/>
          <w:color w:val="auto"/>
          <w:szCs w:val="24"/>
        </w:rPr>
        <w:t xml:space="preserve">(this is </w:t>
      </w:r>
      <w:r w:rsidR="00ED6C20" w:rsidRPr="00277D6F">
        <w:rPr>
          <w:position w:val="-28"/>
        </w:rPr>
        <w:object w:dxaOrig="760" w:dyaOrig="680" w14:anchorId="410493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5pt;height:39pt" o:ole="">
            <v:imagedata r:id="rId8" o:title=""/>
          </v:shape>
          <o:OLEObject Type="Embed" ProgID="Equation.DSMT4" ShapeID="_x0000_i1025" DrawAspect="Content" ObjectID="_1831644282" r:id="rId9"/>
        </w:object>
      </w:r>
      <w:r w:rsidR="00ED6C20">
        <w:t>, n=2 in this case – three elements in each vector</w:t>
      </w:r>
      <w:r w:rsidR="00755099">
        <w:t xml:space="preserve">, and the result is </w:t>
      </w:r>
      <w:r w:rsidR="00755099" w:rsidRPr="00A8263C">
        <w:rPr>
          <w:b/>
        </w:rPr>
        <w:t>14</w:t>
      </w:r>
      <w:r w:rsidR="00ED6C20">
        <w:t xml:space="preserve">) </w:t>
      </w:r>
    </w:p>
    <w:p w14:paraId="4AA3000A" w14:textId="0B7839DB" w:rsidR="00465906" w:rsidRDefault="00465906">
      <w:pPr>
        <w:pStyle w:val="BodyText"/>
      </w:pPr>
      <w:r>
        <w:t xml:space="preserve">We can enter a matrix </w:t>
      </w:r>
      <w:r w:rsidR="00BD0504" w:rsidRPr="00BD0504">
        <w:rPr>
          <w:b/>
          <w:i/>
          <w:color w:val="FF0000"/>
        </w:rPr>
        <w:t>a</w:t>
      </w:r>
      <w:r w:rsidR="00BD0504">
        <w:t xml:space="preserve"> </w:t>
      </w:r>
      <w:r w:rsidR="002D7116">
        <w:t xml:space="preserve">(2x2 in this case) </w:t>
      </w:r>
      <w:r>
        <w:t xml:space="preserve">as follows and </w:t>
      </w:r>
      <w:proofErr w:type="spellStart"/>
      <w:r>
        <w:t>Matlab</w:t>
      </w:r>
      <w:proofErr w:type="spellEnd"/>
      <w:r>
        <w:t xml:space="preserve"> will respond</w:t>
      </w:r>
      <w:r w:rsidR="00BD0504">
        <w:t>:</w:t>
      </w:r>
    </w:p>
    <w:p w14:paraId="6A456276" w14:textId="77777777" w:rsidR="00465906" w:rsidRDefault="006E4030">
      <w:r>
        <w:rPr>
          <w:rStyle w:val="Input"/>
        </w:rPr>
        <w:t xml:space="preserve">a </w:t>
      </w:r>
      <w:r w:rsidR="00465906">
        <w:rPr>
          <w:rStyle w:val="Input"/>
        </w:rPr>
        <w:t>=</w:t>
      </w:r>
      <w:r>
        <w:rPr>
          <w:rStyle w:val="Input"/>
        </w:rPr>
        <w:t xml:space="preserve"> </w:t>
      </w:r>
      <w:r w:rsidR="00465906">
        <w:rPr>
          <w:rStyle w:val="Input"/>
        </w:rPr>
        <w:t>[-1 3 ; 2 1]</w:t>
      </w:r>
    </w:p>
    <w:p w14:paraId="02DF391D" w14:textId="77777777" w:rsidR="00465906" w:rsidRDefault="00465906"/>
    <w:p w14:paraId="489EC4C2" w14:textId="77777777" w:rsidR="00465906" w:rsidRDefault="001569EE">
      <w:pPr>
        <w:pStyle w:val="Heading1"/>
        <w:rPr>
          <w:rFonts w:ascii="Times New Roman" w:hAnsi="Times New Roman"/>
        </w:rPr>
      </w:pPr>
      <w:r>
        <w:rPr>
          <w:rFonts w:ascii="Times New Roman" w:hAnsi="Times New Roman"/>
        </w:rPr>
        <w:t>Now enter:</w:t>
      </w:r>
    </w:p>
    <w:p w14:paraId="0DEF1B4D" w14:textId="77777777" w:rsidR="00465906" w:rsidRDefault="006E4030">
      <w:bookmarkStart w:id="0" w:name="INPUT_2"/>
      <w:r>
        <w:rPr>
          <w:rStyle w:val="Input"/>
        </w:rPr>
        <w:t xml:space="preserve">b </w:t>
      </w:r>
      <w:r w:rsidR="00465906">
        <w:rPr>
          <w:rStyle w:val="Input"/>
        </w:rPr>
        <w:t xml:space="preserve">= [2 3 </w:t>
      </w:r>
      <w:r w:rsidR="00465906">
        <w:rPr>
          <w:rStyle w:val="Input"/>
          <w:color w:val="auto"/>
          <w:szCs w:val="24"/>
        </w:rPr>
        <w:t>;</w:t>
      </w:r>
      <w:r w:rsidR="00465906">
        <w:rPr>
          <w:rStyle w:val="Input"/>
        </w:rPr>
        <w:t xml:space="preserve"> 0 4] </w:t>
      </w:r>
      <w:bookmarkEnd w:id="0"/>
      <w:r w:rsidR="00465906">
        <w:t xml:space="preserve"> </w:t>
      </w:r>
    </w:p>
    <w:p w14:paraId="28F714C4" w14:textId="77777777" w:rsidR="001569EE" w:rsidRDefault="001569EE">
      <w:pPr>
        <w:pStyle w:val="BodyText"/>
      </w:pPr>
    </w:p>
    <w:p w14:paraId="29E47B18" w14:textId="77777777" w:rsidR="00465906" w:rsidRDefault="00465906">
      <w:pPr>
        <w:pStyle w:val="BodyText"/>
      </w:pPr>
      <w:r>
        <w:t xml:space="preserve">We want to check that </w:t>
      </w:r>
      <w:proofErr w:type="spellStart"/>
      <w:r>
        <w:t>Matlab</w:t>
      </w:r>
      <w:proofErr w:type="spellEnd"/>
      <w:r>
        <w:t xml:space="preserve"> knows how to multiply and add matrices correctly – enter the following commands and check the answers.</w:t>
      </w:r>
    </w:p>
    <w:p w14:paraId="3D532408" w14:textId="77777777" w:rsidR="00465906" w:rsidRDefault="00465906">
      <w:bookmarkStart w:id="1" w:name="INPUT_22"/>
      <w:proofErr w:type="spellStart"/>
      <w:r>
        <w:rPr>
          <w:rStyle w:val="Input"/>
        </w:rPr>
        <w:t>a+b</w:t>
      </w:r>
      <w:proofErr w:type="spellEnd"/>
      <w:r>
        <w:rPr>
          <w:rStyle w:val="Input"/>
        </w:rPr>
        <w:t xml:space="preserve"> </w:t>
      </w:r>
      <w:bookmarkEnd w:id="1"/>
      <w:r>
        <w:t xml:space="preserve"> </w:t>
      </w:r>
    </w:p>
    <w:p w14:paraId="399A185B" w14:textId="1E503A30" w:rsidR="00465906" w:rsidRDefault="00465906">
      <w:bookmarkStart w:id="2" w:name="INPUT_3"/>
      <w:r>
        <w:rPr>
          <w:rStyle w:val="Input"/>
        </w:rPr>
        <w:t xml:space="preserve">a * b </w:t>
      </w:r>
      <w:bookmarkEnd w:id="2"/>
      <w:r>
        <w:t xml:space="preserve"> </w:t>
      </w:r>
    </w:p>
    <w:p w14:paraId="67A51F8A" w14:textId="77777777" w:rsidR="00BD0504" w:rsidRDefault="00BD0504">
      <w:pPr>
        <w:pStyle w:val="BodyText"/>
      </w:pPr>
    </w:p>
    <w:p w14:paraId="44B7F216" w14:textId="58F14D3C" w:rsidR="00465906" w:rsidRDefault="00465906">
      <w:pPr>
        <w:pStyle w:val="BodyText"/>
      </w:pPr>
      <w:r>
        <w:t>Let</w:t>
      </w:r>
      <w:r w:rsidR="00E90C5C">
        <w:t>’</w:t>
      </w:r>
      <w:r>
        <w:t xml:space="preserve">s have a new matrix </w:t>
      </w:r>
      <w:r w:rsidRPr="00BD0504">
        <w:rPr>
          <w:b/>
          <w:bCs/>
          <w:i/>
          <w:color w:val="FF0000"/>
        </w:rPr>
        <w:t>c</w:t>
      </w:r>
      <w:r w:rsidR="00A55947">
        <w:rPr>
          <w:b/>
          <w:bCs/>
          <w:i/>
          <w:color w:val="FF0000"/>
        </w:rPr>
        <w:t xml:space="preserve"> </w:t>
      </w:r>
      <w:r w:rsidR="00A55947" w:rsidRPr="00A55947">
        <w:rPr>
          <w:bCs/>
          <w:i/>
        </w:rPr>
        <w:t>(2</w:t>
      </w:r>
      <w:r w:rsidR="00144619">
        <w:rPr>
          <w:bCs/>
          <w:i/>
        </w:rPr>
        <w:t xml:space="preserve"> </w:t>
      </w:r>
      <w:r w:rsidR="00A55947">
        <w:rPr>
          <w:bCs/>
          <w:i/>
        </w:rPr>
        <w:t xml:space="preserve">rows </w:t>
      </w:r>
      <w:r w:rsidR="00BB551E" w:rsidRPr="00BB551E">
        <w:rPr>
          <w:bCs/>
          <w:i/>
        </w:rPr>
        <w:t>by</w:t>
      </w:r>
      <w:r w:rsidR="00A55947">
        <w:rPr>
          <w:bCs/>
          <w:i/>
        </w:rPr>
        <w:t xml:space="preserve"> </w:t>
      </w:r>
      <w:r w:rsidR="00A55947" w:rsidRPr="00A55947">
        <w:rPr>
          <w:bCs/>
          <w:i/>
        </w:rPr>
        <w:t>3</w:t>
      </w:r>
      <w:r w:rsidR="00144619">
        <w:rPr>
          <w:bCs/>
          <w:i/>
        </w:rPr>
        <w:t xml:space="preserve"> </w:t>
      </w:r>
      <w:r w:rsidR="00A55947">
        <w:rPr>
          <w:bCs/>
          <w:i/>
        </w:rPr>
        <w:t>columns</w:t>
      </w:r>
      <w:r w:rsidR="00A55947" w:rsidRPr="00A55947">
        <w:rPr>
          <w:bCs/>
          <w:i/>
        </w:rPr>
        <w:t>)</w:t>
      </w:r>
      <w:r w:rsidR="00BD0504" w:rsidRPr="00A55947">
        <w:t>:</w:t>
      </w:r>
    </w:p>
    <w:p w14:paraId="5FCF009F" w14:textId="77777777" w:rsidR="00465906" w:rsidRDefault="006E4030">
      <w:bookmarkStart w:id="3" w:name="INPUT_23"/>
      <w:r>
        <w:rPr>
          <w:rStyle w:val="Input"/>
        </w:rPr>
        <w:t xml:space="preserve">c </w:t>
      </w:r>
      <w:r w:rsidR="00465906">
        <w:rPr>
          <w:rStyle w:val="Input"/>
        </w:rPr>
        <w:t>=</w:t>
      </w:r>
      <w:r>
        <w:rPr>
          <w:rStyle w:val="Input"/>
        </w:rPr>
        <w:t xml:space="preserve"> </w:t>
      </w:r>
      <w:r w:rsidR="00465906">
        <w:rPr>
          <w:rStyle w:val="Input"/>
        </w:rPr>
        <w:t xml:space="preserve">[1 2 3; 3 4 5] </w:t>
      </w:r>
      <w:bookmarkEnd w:id="3"/>
      <w:r w:rsidR="00465906">
        <w:t xml:space="preserve"> </w:t>
      </w:r>
    </w:p>
    <w:p w14:paraId="2357AA4E" w14:textId="77777777" w:rsidR="00465906" w:rsidRDefault="00465906"/>
    <w:p w14:paraId="752D444E" w14:textId="77777777" w:rsidR="00465906" w:rsidRDefault="00465906">
      <w:pPr>
        <w:pStyle w:val="BodyText"/>
      </w:pPr>
      <w:r>
        <w:t>Recall that we can't multiply matrices if they are incompatible in size. The general rule is to multiply a row (from the first one) by</w:t>
      </w:r>
      <w:r w:rsidR="00467757">
        <w:t xml:space="preserve"> a</w:t>
      </w:r>
      <w:r>
        <w:t xml:space="preserve"> column (of the second one) to receive </w:t>
      </w:r>
      <w:r w:rsidRPr="00DB3FE1">
        <w:rPr>
          <w:b/>
        </w:rPr>
        <w:t>an element</w:t>
      </w:r>
      <w:r>
        <w:t xml:space="preserve"> of the resulting matrix.</w:t>
      </w:r>
    </w:p>
    <w:p w14:paraId="64A25999" w14:textId="77777777" w:rsidR="00465906" w:rsidRDefault="00465906">
      <w:pPr>
        <w:pStyle w:val="BodyText"/>
      </w:pPr>
      <w:r>
        <w:t xml:space="preserve"> Let</w:t>
      </w:r>
      <w:r w:rsidR="00E90C5C">
        <w:t>’</w:t>
      </w:r>
      <w:r>
        <w:t xml:space="preserve">s try to multiply </w:t>
      </w:r>
      <w:r w:rsidRPr="00BD0504">
        <w:rPr>
          <w:b/>
          <w:bCs/>
          <w:i/>
          <w:color w:val="FF0000"/>
        </w:rPr>
        <w:t>c</w:t>
      </w:r>
      <w:r w:rsidRPr="00733DC3">
        <w:rPr>
          <w:rFonts w:ascii="Courier New" w:hAnsi="Courier New" w:cs="Courier New"/>
          <w:b/>
          <w:bCs/>
          <w:i/>
          <w:color w:val="FF0000"/>
        </w:rPr>
        <w:t>*</w:t>
      </w:r>
      <w:r w:rsidRPr="00BD0504">
        <w:rPr>
          <w:b/>
          <w:bCs/>
          <w:i/>
          <w:color w:val="FF0000"/>
        </w:rPr>
        <w:t>a</w:t>
      </w:r>
      <w:r w:rsidR="00D534C4">
        <w:rPr>
          <w:b/>
          <w:bCs/>
          <w:i/>
          <w:color w:val="FF0000"/>
        </w:rPr>
        <w:t xml:space="preserve"> </w:t>
      </w:r>
      <w:r w:rsidR="00D534C4">
        <w:rPr>
          <w:szCs w:val="24"/>
        </w:rPr>
        <w:t>(</w:t>
      </w:r>
      <w:r w:rsidR="00D534C4" w:rsidRPr="001569EE">
        <w:rPr>
          <w:szCs w:val="24"/>
        </w:rPr>
        <w:t>it won’t work, why?)</w:t>
      </w:r>
      <w:r w:rsidR="00D534C4">
        <w:rPr>
          <w:b/>
          <w:bCs/>
          <w:i/>
          <w:color w:val="FF0000"/>
        </w:rPr>
        <w:t xml:space="preserve"> </w:t>
      </w:r>
      <w:r w:rsidR="00BD0504">
        <w:rPr>
          <w:b/>
          <w:bCs/>
        </w:rPr>
        <w:t>:</w:t>
      </w:r>
    </w:p>
    <w:p w14:paraId="435426C3" w14:textId="77777777" w:rsidR="00465906" w:rsidRDefault="00465906">
      <w:bookmarkStart w:id="4" w:name="INPUT_5"/>
      <w:r>
        <w:rPr>
          <w:rStyle w:val="Input"/>
        </w:rPr>
        <w:t xml:space="preserve">c * a </w:t>
      </w:r>
      <w:bookmarkEnd w:id="4"/>
      <w:r>
        <w:t xml:space="preserve"> </w:t>
      </w:r>
    </w:p>
    <w:p w14:paraId="0E5FDB10" w14:textId="77777777" w:rsidR="00596483" w:rsidRDefault="00596483"/>
    <w:p w14:paraId="0E63AE96" w14:textId="77777777" w:rsidR="00465906" w:rsidRDefault="00465906">
      <w:pPr>
        <w:pStyle w:val="Heading1"/>
        <w:rPr>
          <w:rStyle w:val="Input"/>
        </w:rPr>
      </w:pPr>
      <w:r>
        <w:rPr>
          <w:rFonts w:ascii="Times New Roman" w:hAnsi="Times New Roman"/>
        </w:rPr>
        <w:t>We can get</w:t>
      </w:r>
      <w:r w:rsidR="00A55947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="00D534C4">
        <w:rPr>
          <w:rFonts w:ascii="Times New Roman" w:hAnsi="Times New Roman"/>
          <w:b/>
          <w:bCs/>
          <w:i/>
          <w:color w:val="FF0000"/>
        </w:rPr>
        <w:t>c</w:t>
      </w:r>
      <w:r w:rsidR="00EC2CA3">
        <w:rPr>
          <w:rStyle w:val="Input"/>
        </w:rPr>
        <w:t>'</w:t>
      </w:r>
      <w:r w:rsidRPr="00BD0504">
        <w:rPr>
          <w:rFonts w:ascii="Times New Roman" w:hAnsi="Times New Roman"/>
          <w:b/>
          <w:bCs/>
          <w:i/>
          <w:color w:val="FF0000"/>
        </w:rPr>
        <w:t xml:space="preserve"> </w:t>
      </w:r>
      <w:r w:rsidRPr="00101061">
        <w:rPr>
          <w:rFonts w:ascii="Courier New" w:hAnsi="Courier New" w:cs="Courier New"/>
          <w:b/>
          <w:bCs/>
          <w:i/>
          <w:color w:val="FF0000"/>
        </w:rPr>
        <w:t>*</w:t>
      </w:r>
      <w:r w:rsidRPr="00BD0504">
        <w:rPr>
          <w:rFonts w:ascii="Times New Roman" w:hAnsi="Times New Roman"/>
          <w:b/>
          <w:bCs/>
          <w:i/>
          <w:color w:val="FF0000"/>
        </w:rPr>
        <w:t xml:space="preserve"> </w:t>
      </w:r>
      <w:r w:rsidR="00D534C4">
        <w:rPr>
          <w:rFonts w:ascii="Times New Roman" w:hAnsi="Times New Roman"/>
          <w:b/>
          <w:bCs/>
          <w:i/>
          <w:color w:val="FF0000"/>
        </w:rPr>
        <w:t>a</w:t>
      </w:r>
      <w:r>
        <w:rPr>
          <w:rFonts w:ascii="Times New Roman" w:hAnsi="Times New Roman"/>
        </w:rPr>
        <w:t xml:space="preserve"> </w:t>
      </w:r>
      <w:r w:rsidR="0093646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though</w:t>
      </w:r>
      <w:r w:rsidR="0093646C">
        <w:rPr>
          <w:rFonts w:ascii="Times New Roman" w:hAnsi="Times New Roman"/>
        </w:rPr>
        <w:t>:</w:t>
      </w:r>
    </w:p>
    <w:p w14:paraId="212D65B2" w14:textId="77777777" w:rsidR="00D534C4" w:rsidRDefault="00DB3FE1">
      <w:pPr>
        <w:rPr>
          <w:rStyle w:val="Input"/>
        </w:rPr>
      </w:pPr>
      <w:bookmarkStart w:id="5" w:name="INPUT_6"/>
      <w:r>
        <w:rPr>
          <w:rStyle w:val="Input"/>
        </w:rPr>
        <w:t>c’ * a</w:t>
      </w:r>
    </w:p>
    <w:p w14:paraId="65A30FCA" w14:textId="4F8498C7" w:rsidR="00465906" w:rsidRPr="00D534C4" w:rsidRDefault="00D534C4">
      <w:r w:rsidRPr="00D534C4">
        <w:rPr>
          <w:rStyle w:val="Input"/>
          <w:rFonts w:ascii="Times New Roman" w:hAnsi="Times New Roman"/>
          <w:b w:val="0"/>
          <w:i w:val="0"/>
          <w:color w:val="auto"/>
        </w:rPr>
        <w:t xml:space="preserve">(which should give you a </w:t>
      </w:r>
      <w:r w:rsidR="00DB3FE1">
        <w:rPr>
          <w:rStyle w:val="Input"/>
          <w:rFonts w:ascii="Times New Roman" w:hAnsi="Times New Roman"/>
          <w:b w:val="0"/>
          <w:i w:val="0"/>
          <w:color w:val="auto"/>
        </w:rPr>
        <w:t>3x2 matrix</w:t>
      </w:r>
      <w:r w:rsidRPr="00D534C4">
        <w:rPr>
          <w:rStyle w:val="Input"/>
          <w:rFonts w:ascii="Times New Roman" w:hAnsi="Times New Roman"/>
          <w:b w:val="0"/>
          <w:i w:val="0"/>
          <w:color w:val="auto"/>
        </w:rPr>
        <w:t xml:space="preserve"> [</w:t>
      </w:r>
      <w:r w:rsidR="00DB3FE1">
        <w:rPr>
          <w:rStyle w:val="Input"/>
          <w:rFonts w:ascii="Times New Roman" w:hAnsi="Times New Roman"/>
          <w:b w:val="0"/>
          <w:i w:val="0"/>
          <w:color w:val="auto"/>
        </w:rPr>
        <w:t>5</w:t>
      </w:r>
      <w:r w:rsidRPr="00D534C4">
        <w:rPr>
          <w:rStyle w:val="Input"/>
          <w:rFonts w:ascii="Times New Roman" w:hAnsi="Times New Roman"/>
          <w:b w:val="0"/>
          <w:i w:val="0"/>
          <w:color w:val="auto"/>
        </w:rPr>
        <w:t xml:space="preserve"> </w:t>
      </w:r>
      <w:r w:rsidR="00DB3FE1">
        <w:rPr>
          <w:rStyle w:val="Input"/>
          <w:rFonts w:ascii="Times New Roman" w:hAnsi="Times New Roman"/>
          <w:b w:val="0"/>
          <w:i w:val="0"/>
          <w:color w:val="auto"/>
        </w:rPr>
        <w:t>6; 6 10; 7 14]</w:t>
      </w:r>
      <w:r w:rsidRPr="00D534C4">
        <w:rPr>
          <w:rStyle w:val="Input"/>
          <w:rFonts w:ascii="Times New Roman" w:hAnsi="Times New Roman"/>
          <w:b w:val="0"/>
          <w:i w:val="0"/>
          <w:color w:val="auto"/>
        </w:rPr>
        <w:t>)</w:t>
      </w:r>
      <w:r w:rsidR="00F32E87">
        <w:rPr>
          <w:rStyle w:val="Input"/>
          <w:rFonts w:ascii="Times New Roman" w:hAnsi="Times New Roman"/>
          <w:b w:val="0"/>
          <w:i w:val="0"/>
          <w:color w:val="auto"/>
        </w:rPr>
        <w:t>.</w:t>
      </w:r>
      <w:bookmarkEnd w:id="5"/>
      <w:r w:rsidR="00465906" w:rsidRPr="00D534C4">
        <w:t xml:space="preserve"> </w:t>
      </w:r>
    </w:p>
    <w:p w14:paraId="3BA1A614" w14:textId="77777777" w:rsidR="00596483" w:rsidRDefault="00596483"/>
    <w:p w14:paraId="436D241C" w14:textId="77777777" w:rsidR="00465906" w:rsidRDefault="001569EE">
      <w:pPr>
        <w:pStyle w:val="BodyText"/>
      </w:pPr>
      <w:r>
        <w:t>T</w:t>
      </w:r>
      <w:r w:rsidR="00BD0504">
        <w:t>ry</w:t>
      </w:r>
      <w:r w:rsidR="00DD24D6">
        <w:t xml:space="preserve"> raising the </w:t>
      </w:r>
      <w:r w:rsidR="00DC62D7">
        <w:t xml:space="preserve">matrix </w:t>
      </w:r>
      <w:r w:rsidR="00DC62D7" w:rsidRPr="00DC62D7">
        <w:rPr>
          <w:b/>
          <w:i/>
          <w:color w:val="C00000"/>
        </w:rPr>
        <w:t xml:space="preserve">c </w:t>
      </w:r>
      <w:r w:rsidR="00DC62D7">
        <w:t xml:space="preserve">elements to the </w:t>
      </w:r>
      <w:r w:rsidR="00DD24D6">
        <w:t xml:space="preserve">power of </w:t>
      </w:r>
      <w:r>
        <w:t xml:space="preserve"> </w:t>
      </w:r>
      <w:r w:rsidR="00DD24D6">
        <w:t>2</w:t>
      </w:r>
      <w:r w:rsidR="00BD0504">
        <w:t>:</w:t>
      </w:r>
      <w:r w:rsidR="00465906">
        <w:t xml:space="preserve"> </w:t>
      </w:r>
    </w:p>
    <w:p w14:paraId="4D0F0DA7" w14:textId="77777777" w:rsidR="00465906" w:rsidRDefault="00BD0504">
      <w:pPr>
        <w:rPr>
          <w:sz w:val="24"/>
          <w:szCs w:val="24"/>
        </w:rPr>
      </w:pPr>
      <w:bookmarkStart w:id="6" w:name="INPUT_42"/>
      <w:r>
        <w:rPr>
          <w:rStyle w:val="Input"/>
        </w:rPr>
        <w:t>c</w:t>
      </w:r>
      <w:r w:rsidR="00465906">
        <w:rPr>
          <w:rStyle w:val="Input"/>
        </w:rPr>
        <w:t xml:space="preserve">^2 </w:t>
      </w:r>
      <w:bookmarkEnd w:id="6"/>
      <w:r w:rsidR="00465906">
        <w:t xml:space="preserve"> </w:t>
      </w:r>
      <w:r w:rsidR="001569EE">
        <w:tab/>
      </w:r>
      <w:r w:rsidR="001569EE">
        <w:tab/>
      </w:r>
      <w:r w:rsidR="001569EE">
        <w:tab/>
      </w:r>
      <w:r w:rsidR="001569EE">
        <w:tab/>
      </w:r>
      <w:r w:rsidR="001569EE" w:rsidRPr="001569EE">
        <w:rPr>
          <w:sz w:val="24"/>
          <w:szCs w:val="24"/>
        </w:rPr>
        <w:t>(it won’t work, why?)</w:t>
      </w:r>
    </w:p>
    <w:p w14:paraId="558BA472" w14:textId="77777777" w:rsidR="00596483" w:rsidRPr="001569EE" w:rsidRDefault="00596483">
      <w:pPr>
        <w:rPr>
          <w:sz w:val="24"/>
          <w:szCs w:val="24"/>
        </w:rPr>
      </w:pPr>
    </w:p>
    <w:p w14:paraId="69308F04" w14:textId="77777777" w:rsidR="00465906" w:rsidRDefault="001569EE">
      <w:pPr>
        <w:pStyle w:val="BodyText"/>
      </w:pPr>
      <w:r>
        <w:t xml:space="preserve">Now, try raising </w:t>
      </w:r>
      <w:r w:rsidRPr="00E52CC8">
        <w:t>element-by-element</w:t>
      </w:r>
      <w:r w:rsidR="00465906">
        <w:t xml:space="preserve"> – this has</w:t>
      </w:r>
      <w:r w:rsidR="007E1B9F">
        <w:t xml:space="preserve"> a</w:t>
      </w:r>
      <w:r w:rsidR="00DB3FE1">
        <w:t xml:space="preserve"> </w:t>
      </w:r>
      <w:r w:rsidR="00465906">
        <w:t xml:space="preserve"> </w:t>
      </w:r>
      <w:r w:rsidR="00465906">
        <w:rPr>
          <w:b/>
          <w:i/>
          <w:color w:val="FF0000"/>
          <w:highlight w:val="lightGray"/>
        </w:rPr>
        <w:t>.</w:t>
      </w:r>
      <w:r>
        <w:t xml:space="preserve"> </w:t>
      </w:r>
      <w:r w:rsidR="00465906">
        <w:t xml:space="preserve"> in front of </w:t>
      </w:r>
      <w:r>
        <w:t xml:space="preserve">the </w:t>
      </w:r>
      <w:r>
        <w:rPr>
          <w:b/>
          <w:i/>
          <w:color w:val="FF0000"/>
          <w:highlight w:val="lightGray"/>
        </w:rPr>
        <w:t>^</w:t>
      </w:r>
      <w:r>
        <w:t xml:space="preserve"> operator:</w:t>
      </w:r>
    </w:p>
    <w:p w14:paraId="06EB71FC" w14:textId="77777777" w:rsidR="001569EE" w:rsidRDefault="001569EE">
      <w:pPr>
        <w:pStyle w:val="BodyText"/>
      </w:pPr>
      <w:r>
        <w:rPr>
          <w:rStyle w:val="Input"/>
        </w:rPr>
        <w:t xml:space="preserve">c.^2 </w:t>
      </w:r>
      <w:r>
        <w:t xml:space="preserve"> </w:t>
      </w:r>
      <w:r>
        <w:tab/>
      </w:r>
      <w:r>
        <w:tab/>
      </w:r>
      <w:r>
        <w:tab/>
      </w:r>
      <w:r w:rsidRPr="001569EE">
        <w:rPr>
          <w:szCs w:val="24"/>
        </w:rPr>
        <w:t>(</w:t>
      </w:r>
      <w:r>
        <w:rPr>
          <w:szCs w:val="24"/>
        </w:rPr>
        <w:t xml:space="preserve">now </w:t>
      </w:r>
      <w:r w:rsidRPr="001569EE">
        <w:rPr>
          <w:szCs w:val="24"/>
        </w:rPr>
        <w:t>it</w:t>
      </w:r>
      <w:r>
        <w:rPr>
          <w:szCs w:val="24"/>
        </w:rPr>
        <w:t xml:space="preserve"> should</w:t>
      </w:r>
      <w:r w:rsidRPr="001569EE">
        <w:rPr>
          <w:szCs w:val="24"/>
        </w:rPr>
        <w:t xml:space="preserve"> work</w:t>
      </w:r>
      <w:r>
        <w:rPr>
          <w:szCs w:val="24"/>
        </w:rPr>
        <w:t>!</w:t>
      </w:r>
      <w:r w:rsidRPr="001569EE">
        <w:rPr>
          <w:szCs w:val="24"/>
        </w:rPr>
        <w:t>)</w:t>
      </w:r>
    </w:p>
    <w:p w14:paraId="118088BF" w14:textId="77777777" w:rsidR="00596483" w:rsidRDefault="00596483">
      <w:pPr>
        <w:pStyle w:val="BodyText"/>
      </w:pPr>
    </w:p>
    <w:p w14:paraId="0B0AC3B5" w14:textId="77777777" w:rsidR="00465906" w:rsidRDefault="001569EE">
      <w:pPr>
        <w:pStyle w:val="BodyText"/>
      </w:pPr>
      <w:r>
        <w:t>T</w:t>
      </w:r>
      <w:r w:rsidR="00465906">
        <w:t>ry</w:t>
      </w:r>
      <w:r>
        <w:t xml:space="preserve"> also:</w:t>
      </w:r>
    </w:p>
    <w:p w14:paraId="3702B2B3" w14:textId="77777777" w:rsidR="00465906" w:rsidRDefault="00465906">
      <w:bookmarkStart w:id="7" w:name="INPUT_43"/>
      <w:r>
        <w:rPr>
          <w:rStyle w:val="Input"/>
        </w:rPr>
        <w:t xml:space="preserve">a.*a </w:t>
      </w:r>
      <w:bookmarkEnd w:id="7"/>
      <w:r>
        <w:t xml:space="preserve"> </w:t>
      </w:r>
      <w:r w:rsidR="00681567">
        <w:tab/>
      </w:r>
      <w:r w:rsidRPr="00681567">
        <w:rPr>
          <w:sz w:val="24"/>
          <w:szCs w:val="24"/>
        </w:rPr>
        <w:t xml:space="preserve">and </w:t>
      </w:r>
      <w:r w:rsidR="00681567">
        <w:t xml:space="preserve"> </w:t>
      </w:r>
      <w:bookmarkStart w:id="8" w:name="INPUT_44"/>
      <w:r w:rsidR="00681567">
        <w:tab/>
      </w:r>
      <w:r>
        <w:rPr>
          <w:rStyle w:val="Input"/>
        </w:rPr>
        <w:t xml:space="preserve">a.^3 </w:t>
      </w:r>
      <w:bookmarkEnd w:id="8"/>
      <w:r>
        <w:t xml:space="preserve"> </w:t>
      </w:r>
    </w:p>
    <w:p w14:paraId="7D8E3C7D" w14:textId="77777777" w:rsidR="00465906" w:rsidRDefault="00465906"/>
    <w:p w14:paraId="54B381D8" w14:textId="77777777" w:rsidR="00465906" w:rsidRDefault="00465906">
      <w:pPr>
        <w:pStyle w:val="BodyText"/>
      </w:pPr>
      <w:r>
        <w:t>Make sure you know what the difference between</w:t>
      </w:r>
      <w:r w:rsidR="001569EE">
        <w:t xml:space="preserve"> </w:t>
      </w:r>
      <w:r>
        <w:t xml:space="preserve"> </w:t>
      </w:r>
      <w:r>
        <w:rPr>
          <w:b/>
          <w:i/>
          <w:color w:val="FF0000"/>
          <w:highlight w:val="lightGray"/>
        </w:rPr>
        <w:t>.*</w:t>
      </w:r>
      <w:r>
        <w:t xml:space="preserve"> </w:t>
      </w:r>
      <w:r w:rsidR="00363CD9">
        <w:t xml:space="preserve"> </w:t>
      </w:r>
      <w:r w:rsidR="001569EE">
        <w:t xml:space="preserve">operator </w:t>
      </w:r>
      <w:r>
        <w:t>and</w:t>
      </w:r>
      <w:r w:rsidR="001569EE">
        <w:t xml:space="preserve"> just</w:t>
      </w:r>
      <w:r>
        <w:t xml:space="preserve"> </w:t>
      </w:r>
      <w:r>
        <w:rPr>
          <w:b/>
          <w:i/>
          <w:color w:val="FF0000"/>
          <w:highlight w:val="lightGray"/>
        </w:rPr>
        <w:t>*</w:t>
      </w:r>
      <w:r>
        <w:t xml:space="preserve"> </w:t>
      </w:r>
      <w:r w:rsidR="001569EE">
        <w:t xml:space="preserve">operator </w:t>
      </w:r>
      <w:r w:rsidR="007E1B9F">
        <w:t>is!</w:t>
      </w:r>
    </w:p>
    <w:p w14:paraId="05890DD2" w14:textId="77777777" w:rsidR="00465906" w:rsidRDefault="00465906">
      <w:pPr>
        <w:pStyle w:val="BodyText"/>
      </w:pPr>
      <w:r>
        <w:t xml:space="preserve">If </w:t>
      </w:r>
      <w:r w:rsidR="001569EE">
        <w:t>you</w:t>
      </w:r>
      <w:r>
        <w:t xml:space="preserve"> want </w:t>
      </w:r>
      <w:r w:rsidR="001569EE">
        <w:t xml:space="preserve">to keep the result, you will need </w:t>
      </w:r>
      <w:r>
        <w:t xml:space="preserve">a </w:t>
      </w:r>
      <w:r w:rsidR="00465690">
        <w:t xml:space="preserve">variable </w:t>
      </w:r>
      <w:r>
        <w:t>name for the answer</w:t>
      </w:r>
      <w:r w:rsidR="001569EE">
        <w:t>, e.g.:</w:t>
      </w:r>
    </w:p>
    <w:p w14:paraId="75E3D64D" w14:textId="77777777" w:rsidR="00465906" w:rsidRPr="00E04162" w:rsidRDefault="00465906">
      <w:pPr>
        <w:rPr>
          <w:i/>
        </w:rPr>
      </w:pPr>
      <w:bookmarkStart w:id="9" w:name="INPUT_7"/>
      <w:r>
        <w:rPr>
          <w:rStyle w:val="Input"/>
        </w:rPr>
        <w:t xml:space="preserve">y = </w:t>
      </w:r>
      <w:r w:rsidR="00363CD9">
        <w:rPr>
          <w:rStyle w:val="Input"/>
        </w:rPr>
        <w:t>c</w:t>
      </w:r>
      <w:r w:rsidR="00E04162">
        <w:rPr>
          <w:rStyle w:val="Input"/>
        </w:rPr>
        <w:t>’ * a</w:t>
      </w:r>
      <w:r w:rsidR="00E04162">
        <w:rPr>
          <w:rStyle w:val="Input"/>
        </w:rPr>
        <w:tab/>
      </w:r>
      <w:r w:rsidR="00E04162">
        <w:rPr>
          <w:rStyle w:val="Input"/>
        </w:rPr>
        <w:tab/>
      </w:r>
      <w:r w:rsidR="00E04162">
        <w:rPr>
          <w:rStyle w:val="Input"/>
        </w:rPr>
        <w:tab/>
      </w:r>
      <w:r w:rsidR="00E04162">
        <w:rPr>
          <w:rStyle w:val="Input"/>
        </w:rPr>
        <w:tab/>
      </w:r>
      <w:r w:rsidR="00E04162">
        <w:rPr>
          <w:rStyle w:val="Input"/>
        </w:rPr>
        <w:tab/>
      </w:r>
      <w:r w:rsidR="00E04162">
        <w:rPr>
          <w:rStyle w:val="Input"/>
        </w:rPr>
        <w:tab/>
      </w:r>
      <w:r w:rsidR="00E04162" w:rsidRPr="00E04162">
        <w:rPr>
          <w:rStyle w:val="Input"/>
          <w:rFonts w:ascii="Times New Roman" w:hAnsi="Times New Roman"/>
          <w:b w:val="0"/>
          <w:i w:val="0"/>
          <w:color w:val="000000"/>
        </w:rPr>
        <w:t>([5 6; 6 10; 7 14])</w:t>
      </w:r>
      <w:r w:rsidR="00594735">
        <w:rPr>
          <w:rStyle w:val="Input"/>
          <w:rFonts w:ascii="Times New Roman" w:hAnsi="Times New Roman"/>
          <w:b w:val="0"/>
          <w:i w:val="0"/>
          <w:color w:val="000000"/>
        </w:rPr>
        <w:t>,</w:t>
      </w:r>
      <w:r w:rsidRPr="00E04162">
        <w:rPr>
          <w:b/>
          <w:i/>
        </w:rPr>
        <w:t xml:space="preserve"> </w:t>
      </w:r>
      <w:bookmarkEnd w:id="9"/>
      <w:r w:rsidRPr="00E04162">
        <w:rPr>
          <w:b/>
          <w:i/>
        </w:rPr>
        <w:t xml:space="preserve"> </w:t>
      </w:r>
    </w:p>
    <w:p w14:paraId="40A13DD6" w14:textId="77777777" w:rsidR="00465906" w:rsidRDefault="00465906"/>
    <w:p w14:paraId="04CE09F2" w14:textId="77777777" w:rsidR="00465906" w:rsidRDefault="00465906">
      <w:pPr>
        <w:pStyle w:val="BodyText"/>
      </w:pPr>
      <w:r>
        <w:t xml:space="preserve">and now </w:t>
      </w:r>
      <w:r w:rsidR="001569EE">
        <w:t>you</w:t>
      </w:r>
      <w:r>
        <w:t xml:space="preserve"> can use </w:t>
      </w:r>
      <w:r w:rsidR="00C6191C">
        <w:t xml:space="preserve"> </w:t>
      </w:r>
      <w:r w:rsidRPr="001569EE">
        <w:rPr>
          <w:b/>
          <w:i/>
          <w:color w:val="FF0000"/>
        </w:rPr>
        <w:t>y</w:t>
      </w:r>
      <w:r>
        <w:t xml:space="preserve"> </w:t>
      </w:r>
      <w:r w:rsidR="00C6191C">
        <w:t xml:space="preserve"> </w:t>
      </w:r>
      <w:r>
        <w:t>in a calculation</w:t>
      </w:r>
      <w:r w:rsidR="00631144">
        <w:t>:</w:t>
      </w:r>
    </w:p>
    <w:p w14:paraId="6F603C2A" w14:textId="77777777" w:rsidR="00465906" w:rsidRDefault="00021024">
      <w:bookmarkStart w:id="10" w:name="INPUT_8"/>
      <w:r>
        <w:rPr>
          <w:rStyle w:val="Input"/>
        </w:rPr>
        <w:t xml:space="preserve">y+[0 </w:t>
      </w:r>
      <w:r w:rsidR="00E04162">
        <w:rPr>
          <w:rStyle w:val="Input"/>
        </w:rPr>
        <w:t>0</w:t>
      </w:r>
      <w:r>
        <w:rPr>
          <w:rStyle w:val="Input"/>
        </w:rPr>
        <w:t>;</w:t>
      </w:r>
      <w:r w:rsidR="00E04162">
        <w:rPr>
          <w:rStyle w:val="Input"/>
        </w:rPr>
        <w:t xml:space="preserve"> 1 1; 2</w:t>
      </w:r>
      <w:r>
        <w:rPr>
          <w:rStyle w:val="Input"/>
        </w:rPr>
        <w:t xml:space="preserve"> 2</w:t>
      </w:r>
      <w:r w:rsidR="00465906">
        <w:rPr>
          <w:rStyle w:val="Input"/>
        </w:rPr>
        <w:t xml:space="preserve">] </w:t>
      </w:r>
      <w:bookmarkEnd w:id="10"/>
      <w:r w:rsidR="00465906">
        <w:t xml:space="preserve"> </w:t>
      </w:r>
      <w:r w:rsidR="00E04162">
        <w:tab/>
      </w:r>
      <w:r w:rsidR="00E04162">
        <w:tab/>
      </w:r>
      <w:r w:rsidR="00E04162" w:rsidRPr="00E04162">
        <w:rPr>
          <w:rStyle w:val="Input"/>
          <w:rFonts w:ascii="Times New Roman" w:hAnsi="Times New Roman"/>
          <w:b w:val="0"/>
          <w:i w:val="0"/>
          <w:color w:val="000000"/>
        </w:rPr>
        <w:t xml:space="preserve">([5 6; </w:t>
      </w:r>
      <w:r w:rsidR="00E04162">
        <w:rPr>
          <w:rStyle w:val="Input"/>
          <w:rFonts w:ascii="Times New Roman" w:hAnsi="Times New Roman"/>
          <w:b w:val="0"/>
          <w:i w:val="0"/>
          <w:color w:val="000000"/>
        </w:rPr>
        <w:t>7 11; 9</w:t>
      </w:r>
      <w:r w:rsidR="00E04162" w:rsidRPr="00E04162">
        <w:rPr>
          <w:rStyle w:val="Input"/>
          <w:rFonts w:ascii="Times New Roman" w:hAnsi="Times New Roman"/>
          <w:b w:val="0"/>
          <w:i w:val="0"/>
          <w:color w:val="000000"/>
        </w:rPr>
        <w:t xml:space="preserve"> 1</w:t>
      </w:r>
      <w:r w:rsidR="00E04162">
        <w:rPr>
          <w:rStyle w:val="Input"/>
          <w:rFonts w:ascii="Times New Roman" w:hAnsi="Times New Roman"/>
          <w:b w:val="0"/>
          <w:i w:val="0"/>
          <w:color w:val="000000"/>
        </w:rPr>
        <w:t>6</w:t>
      </w:r>
      <w:r w:rsidR="00E04162" w:rsidRPr="00E04162">
        <w:rPr>
          <w:rStyle w:val="Input"/>
          <w:rFonts w:ascii="Times New Roman" w:hAnsi="Times New Roman"/>
          <w:b w:val="0"/>
          <w:i w:val="0"/>
          <w:color w:val="000000"/>
        </w:rPr>
        <w:t>])</w:t>
      </w:r>
      <w:r w:rsidR="00594735">
        <w:rPr>
          <w:rStyle w:val="Input"/>
          <w:rFonts w:ascii="Times New Roman" w:hAnsi="Times New Roman"/>
          <w:b w:val="0"/>
          <w:i w:val="0"/>
          <w:color w:val="000000"/>
        </w:rPr>
        <w:t>.</w:t>
      </w:r>
      <w:r w:rsidR="00E04162" w:rsidRPr="00E04162">
        <w:rPr>
          <w:b/>
          <w:i/>
        </w:rPr>
        <w:t xml:space="preserve">  </w:t>
      </w:r>
    </w:p>
    <w:p w14:paraId="59F0FA63" w14:textId="77777777" w:rsidR="00596483" w:rsidRDefault="00596483"/>
    <w:p w14:paraId="0CC28DCC" w14:textId="430B4351" w:rsidR="00596483" w:rsidRPr="00681567" w:rsidRDefault="00000000" w:rsidP="00681567">
      <w:pPr>
        <w:rPr>
          <w:sz w:val="24"/>
          <w:szCs w:val="24"/>
        </w:rPr>
      </w:pPr>
      <w:r>
        <w:rPr>
          <w:noProof/>
          <w:sz w:val="24"/>
          <w:szCs w:val="24"/>
        </w:rPr>
        <w:pict w14:anchorId="6793AFE9"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position:absolute;margin-left:399.15pt;margin-top:1.55pt;width:18pt;height:18pt;z-index:4" filled="f" stroked="f">
            <v:textbox inset="0,0,0,0">
              <w:txbxContent>
                <w:p w14:paraId="196B6216" w14:textId="77777777" w:rsidR="00465906" w:rsidRDefault="00465906">
                  <w:pPr>
                    <w:rPr>
                      <w:sz w:val="24"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i/>
                      <w:iCs/>
                      <w:sz w:val="24"/>
                      <w:lang w:val="en-GB"/>
                    </w:rPr>
                    <w:t>Y’</w:t>
                  </w:r>
                </w:p>
              </w:txbxContent>
            </v:textbox>
          </v:shape>
        </w:pict>
      </w:r>
      <w:r>
        <w:rPr>
          <w:noProof/>
          <w:sz w:val="24"/>
          <w:szCs w:val="24"/>
        </w:rPr>
        <w:pict w14:anchorId="27D06DAA">
          <v:shape id="_x0000_s1062" type="#_x0000_t202" style="position:absolute;margin-left:422.7pt;margin-top:6.3pt;width:1in;height:25.7pt;z-index:1" filled="f" fillcolor="red" strokecolor="red">
            <v:textbox inset="0,0,0,0">
              <w:txbxContent>
                <w:p w14:paraId="2D973E0E" w14:textId="77777777" w:rsidR="00465906" w:rsidRDefault="00465906">
                  <w:pPr>
                    <w:jc w:val="center"/>
                    <w:rPr>
                      <w:rFonts w:ascii="Courier New" w:hAnsi="Courier New" w:cs="Courier New"/>
                      <w:b/>
                      <w:bCs/>
                      <w:i/>
                      <w:iCs/>
                      <w:lang w:val="en-GB"/>
                    </w:rPr>
                  </w:pPr>
                </w:p>
              </w:txbxContent>
            </v:textbox>
          </v:shape>
        </w:pict>
      </w:r>
      <w:r>
        <w:rPr>
          <w:noProof/>
          <w:sz w:val="24"/>
          <w:szCs w:val="24"/>
        </w:rPr>
        <w:pict w14:anchorId="020BDB71">
          <v:shape id="_x0000_s1063" type="#_x0000_t202" style="position:absolute;margin-left:353.7pt;margin-top:6.3pt;width:26.7pt;height:59.8pt;z-index:2" filled="f" fillcolor="red" strokecolor="red">
            <v:textbox inset="0,0,0,0">
              <w:txbxContent>
                <w:p w14:paraId="5D8BB3B8" w14:textId="77777777" w:rsidR="00465906" w:rsidRDefault="00465906">
                  <w:pPr>
                    <w:rPr>
                      <w:rFonts w:ascii="Courier New" w:hAnsi="Courier New" w:cs="Courier New"/>
                      <w:sz w:val="24"/>
                      <w:lang w:val="en-GB"/>
                    </w:rPr>
                  </w:pPr>
                </w:p>
              </w:txbxContent>
            </v:textbox>
          </v:shape>
        </w:pict>
      </w:r>
      <w:r>
        <w:rPr>
          <w:noProof/>
          <w:sz w:val="24"/>
          <w:szCs w:val="24"/>
        </w:rPr>
        <w:pict w14:anchorId="1BEE38DF">
          <v:shape id="_x0000_s1064" type="#_x0000_t202" style="position:absolute;margin-left:330.9pt;margin-top:1.55pt;width:9pt;height:18pt;z-index:3" filled="f" stroked="f">
            <v:textbox inset="0,0,0,0">
              <w:txbxContent>
                <w:p w14:paraId="1B4D56E8" w14:textId="08CE410E" w:rsidR="00465906" w:rsidRDefault="00634791">
                  <w:pPr>
                    <w:rPr>
                      <w:sz w:val="24"/>
                    </w:rPr>
                  </w:pPr>
                  <w:r>
                    <w:rPr>
                      <w:rFonts w:ascii="Courier New" w:hAnsi="Courier New" w:cs="Courier New"/>
                      <w:b/>
                      <w:bCs/>
                      <w:i/>
                      <w:iCs/>
                      <w:sz w:val="24"/>
                      <w:lang w:val="en-GB"/>
                    </w:rPr>
                    <w:t xml:space="preserve">Y </w:t>
                  </w:r>
                </w:p>
              </w:txbxContent>
            </v:textbox>
          </v:shape>
        </w:pict>
      </w:r>
      <w:r w:rsidR="00596483" w:rsidRPr="00681567">
        <w:rPr>
          <w:sz w:val="24"/>
          <w:szCs w:val="24"/>
        </w:rPr>
        <w:t xml:space="preserve">You will need to know </w:t>
      </w:r>
      <w:r w:rsidR="00DF5937">
        <w:rPr>
          <w:sz w:val="24"/>
          <w:szCs w:val="24"/>
        </w:rPr>
        <w:t>how to</w:t>
      </w:r>
      <w:r w:rsidR="00596483" w:rsidRPr="00681567">
        <w:rPr>
          <w:sz w:val="24"/>
          <w:szCs w:val="24"/>
        </w:rPr>
        <w:t xml:space="preserve"> transpose matrices</w:t>
      </w:r>
    </w:p>
    <w:p w14:paraId="1EC678D1" w14:textId="77777777" w:rsidR="00596483" w:rsidRDefault="00596483">
      <w:pPr>
        <w:pStyle w:val="Heading1"/>
        <w:rPr>
          <w:rFonts w:ascii="Times New Roman" w:hAnsi="Times New Roman"/>
        </w:rPr>
      </w:pPr>
    </w:p>
    <w:p w14:paraId="3F15BC1F" w14:textId="77777777" w:rsidR="00465906" w:rsidRDefault="00465906"/>
    <w:p w14:paraId="3FDED511" w14:textId="77777777" w:rsidR="00465906" w:rsidRDefault="00465906">
      <w:bookmarkStart w:id="11" w:name="INPUT_9"/>
      <w:r>
        <w:rPr>
          <w:rStyle w:val="Input"/>
        </w:rPr>
        <w:t xml:space="preserve">y' </w:t>
      </w:r>
      <w:bookmarkEnd w:id="11"/>
      <w:r>
        <w:t xml:space="preserve"> </w:t>
      </w:r>
      <w:r w:rsidR="00E04162">
        <w:tab/>
      </w:r>
      <w:r w:rsidR="00E04162">
        <w:tab/>
      </w:r>
      <w:r w:rsidR="00E04162">
        <w:tab/>
      </w:r>
      <w:r w:rsidR="00E04162">
        <w:tab/>
      </w:r>
      <w:r w:rsidR="00E04162">
        <w:tab/>
      </w:r>
      <w:r w:rsidR="00E04162" w:rsidRPr="00E04162">
        <w:rPr>
          <w:rStyle w:val="Input"/>
          <w:rFonts w:ascii="Times New Roman" w:hAnsi="Times New Roman"/>
          <w:b w:val="0"/>
          <w:i w:val="0"/>
          <w:color w:val="000000"/>
        </w:rPr>
        <w:t>([5 6 7</w:t>
      </w:r>
      <w:r w:rsidR="00E04162">
        <w:rPr>
          <w:rStyle w:val="Input"/>
          <w:rFonts w:ascii="Times New Roman" w:hAnsi="Times New Roman"/>
          <w:b w:val="0"/>
          <w:i w:val="0"/>
          <w:color w:val="000000"/>
        </w:rPr>
        <w:t>; 6 10</w:t>
      </w:r>
      <w:r w:rsidR="00E04162" w:rsidRPr="00E04162">
        <w:rPr>
          <w:rStyle w:val="Input"/>
          <w:rFonts w:ascii="Times New Roman" w:hAnsi="Times New Roman"/>
          <w:b w:val="0"/>
          <w:i w:val="0"/>
          <w:color w:val="000000"/>
        </w:rPr>
        <w:t xml:space="preserve"> 14]</w:t>
      </w:r>
      <w:r w:rsidR="00E04162">
        <w:rPr>
          <w:rStyle w:val="Input"/>
          <w:rFonts w:ascii="Times New Roman" w:hAnsi="Times New Roman"/>
          <w:b w:val="0"/>
          <w:i w:val="0"/>
          <w:color w:val="000000"/>
        </w:rPr>
        <w:t xml:space="preserve"> – from 3x2 it becomes 2x3 matrix</w:t>
      </w:r>
      <w:r w:rsidR="00E04162" w:rsidRPr="00E04162">
        <w:rPr>
          <w:rStyle w:val="Input"/>
          <w:rFonts w:ascii="Times New Roman" w:hAnsi="Times New Roman"/>
          <w:b w:val="0"/>
          <w:i w:val="0"/>
          <w:color w:val="000000"/>
        </w:rPr>
        <w:t>)</w:t>
      </w:r>
      <w:r w:rsidR="00594735">
        <w:rPr>
          <w:rStyle w:val="Input"/>
          <w:rFonts w:ascii="Times New Roman" w:hAnsi="Times New Roman"/>
          <w:b w:val="0"/>
          <w:i w:val="0"/>
          <w:color w:val="000000"/>
        </w:rPr>
        <w:t>.</w:t>
      </w:r>
      <w:r w:rsidR="00E04162" w:rsidRPr="00E04162">
        <w:rPr>
          <w:b/>
          <w:i/>
        </w:rPr>
        <w:t xml:space="preserve">  </w:t>
      </w:r>
    </w:p>
    <w:p w14:paraId="62A0C4EA" w14:textId="77777777" w:rsidR="00465906" w:rsidRDefault="00465906"/>
    <w:p w14:paraId="4CAF39BF" w14:textId="7F1B6E6F" w:rsidR="00465906" w:rsidRDefault="00465906">
      <w:pPr>
        <w:pStyle w:val="BodyText"/>
      </w:pPr>
      <w:r>
        <w:t>So</w:t>
      </w:r>
      <w:r w:rsidR="00C6191C">
        <w:t>,</w:t>
      </w:r>
      <w:r>
        <w:t xml:space="preserve"> the </w:t>
      </w:r>
      <w:r w:rsidR="003109B4">
        <w:t>‘</w:t>
      </w:r>
      <w:r>
        <w:t>transpose</w:t>
      </w:r>
      <w:r w:rsidR="003109B4">
        <w:t>’</w:t>
      </w:r>
      <w:r>
        <w:t xml:space="preserve"> </w:t>
      </w:r>
      <w:r w:rsidR="00596483">
        <w:t>operation (</w:t>
      </w:r>
      <w:r w:rsidR="00596483">
        <w:rPr>
          <w:rStyle w:val="Input"/>
          <w:highlight w:val="lightGray"/>
        </w:rPr>
        <w:t>'</w:t>
      </w:r>
      <w:r w:rsidR="00596483">
        <w:t>) f</w:t>
      </w:r>
      <w:r>
        <w:t>lips rows and columns. This is useful in situations where</w:t>
      </w:r>
      <w:r w:rsidR="00DF5937">
        <w:t>, e.g.,</w:t>
      </w:r>
      <w:r>
        <w:t xml:space="preserve"> </w:t>
      </w:r>
      <w:proofErr w:type="spellStart"/>
      <w:r>
        <w:t>Matlab</w:t>
      </w:r>
      <w:proofErr w:type="spellEnd"/>
      <w:r>
        <w:t xml:space="preserve"> function require</w:t>
      </w:r>
      <w:r w:rsidR="00DF5937">
        <w:t xml:space="preserve"> parameters as </w:t>
      </w:r>
      <w:r>
        <w:t>a column vector</w:t>
      </w:r>
      <w:r w:rsidR="00E04162">
        <w:t xml:space="preserve">, but </w:t>
      </w:r>
      <w:r>
        <w:t>our data is a row vector, etc.</w:t>
      </w:r>
    </w:p>
    <w:p w14:paraId="79472E13" w14:textId="77777777" w:rsidR="00465906" w:rsidRDefault="00465906">
      <w:pPr>
        <w:pStyle w:val="BodyText"/>
      </w:pPr>
      <w:r>
        <w:lastRenderedPageBreak/>
        <w:t>If we want to add an additional column to an existing matrix we can do this</w:t>
      </w:r>
      <w:r w:rsidR="00C6191C">
        <w:t xml:space="preserve"> as</w:t>
      </w:r>
      <w:r>
        <w:t>:</w:t>
      </w:r>
    </w:p>
    <w:p w14:paraId="3ABF7900" w14:textId="77777777" w:rsidR="00497EC2" w:rsidRDefault="00465906" w:rsidP="00497EC2">
      <w:pPr>
        <w:pStyle w:val="BodyText"/>
      </w:pPr>
      <w:bookmarkStart w:id="12" w:name="INPUT_24"/>
      <w:r>
        <w:rPr>
          <w:rStyle w:val="Input"/>
        </w:rPr>
        <w:t>z</w:t>
      </w:r>
      <w:r w:rsidR="00C6191C">
        <w:rPr>
          <w:rStyle w:val="Input"/>
        </w:rPr>
        <w:t xml:space="preserve"> </w:t>
      </w:r>
      <w:r>
        <w:rPr>
          <w:rStyle w:val="Input"/>
        </w:rPr>
        <w:t>=</w:t>
      </w:r>
      <w:r w:rsidR="001434C8">
        <w:rPr>
          <w:rStyle w:val="Input"/>
        </w:rPr>
        <w:t xml:space="preserve"> </w:t>
      </w:r>
      <w:r w:rsidR="00417990">
        <w:rPr>
          <w:rStyle w:val="Input"/>
        </w:rPr>
        <w:t>[y</w:t>
      </w:r>
      <w:r w:rsidR="00021024">
        <w:rPr>
          <w:rStyle w:val="Input"/>
        </w:rPr>
        <w:t xml:space="preserve"> [</w:t>
      </w:r>
      <w:r>
        <w:rPr>
          <w:rStyle w:val="Input"/>
        </w:rPr>
        <w:t>2;3</w:t>
      </w:r>
      <w:r w:rsidR="00E04162">
        <w:rPr>
          <w:rStyle w:val="Input"/>
        </w:rPr>
        <w:t>;4</w:t>
      </w:r>
      <w:r>
        <w:rPr>
          <w:rStyle w:val="Input"/>
        </w:rPr>
        <w:t xml:space="preserve">]] </w:t>
      </w:r>
      <w:bookmarkEnd w:id="12"/>
      <w:r>
        <w:t xml:space="preserve"> </w:t>
      </w:r>
      <w:r w:rsidR="00417990">
        <w:t>(this will give a matrix [</w:t>
      </w:r>
      <w:r w:rsidR="00594735">
        <w:t>5 6</w:t>
      </w:r>
      <w:r w:rsidR="00417990">
        <w:t xml:space="preserve"> 2; </w:t>
      </w:r>
      <w:r w:rsidR="00594735">
        <w:t>6 10</w:t>
      </w:r>
      <w:r w:rsidR="00417990">
        <w:t xml:space="preserve"> 3</w:t>
      </w:r>
      <w:r w:rsidR="00594735">
        <w:t>; 7 14 4</w:t>
      </w:r>
      <w:r w:rsidR="00417990">
        <w:t>]</w:t>
      </w:r>
      <w:r w:rsidR="00594735">
        <w:t>).</w:t>
      </w:r>
    </w:p>
    <w:p w14:paraId="5E91D6A1" w14:textId="77777777" w:rsidR="00642E93" w:rsidRDefault="00642E93">
      <w:pPr>
        <w:pStyle w:val="BodyText"/>
      </w:pPr>
    </w:p>
    <w:p w14:paraId="1BE3D254" w14:textId="77777777" w:rsidR="00465906" w:rsidRDefault="00EC2CA3">
      <w:pPr>
        <w:pStyle w:val="BodyText"/>
      </w:pPr>
      <w:proofErr w:type="spellStart"/>
      <w:r>
        <w:t>Matlab</w:t>
      </w:r>
      <w:proofErr w:type="spellEnd"/>
      <w:r w:rsidR="00465906">
        <w:t xml:space="preserve"> programming language</w:t>
      </w:r>
      <w:r>
        <w:t xml:space="preserve"> uses the</w:t>
      </w:r>
      <w:r w:rsidR="00465906">
        <w:t xml:space="preserve"> assignment </w:t>
      </w:r>
      <w:r>
        <w:t xml:space="preserve">statement </w:t>
      </w:r>
      <w:r w:rsidR="00465906">
        <w:t>in the usual way:</w:t>
      </w:r>
    </w:p>
    <w:p w14:paraId="0E08B351" w14:textId="4E0FBC45" w:rsidR="00497EC2" w:rsidRPr="00497EC2" w:rsidRDefault="00465906" w:rsidP="00497EC2">
      <w:pPr>
        <w:rPr>
          <w:color w:val="000000"/>
          <w:sz w:val="24"/>
          <w:szCs w:val="24"/>
        </w:rPr>
      </w:pPr>
      <w:bookmarkStart w:id="13" w:name="INPUT_10"/>
      <w:r>
        <w:rPr>
          <w:rStyle w:val="Input"/>
        </w:rPr>
        <w:t>a</w:t>
      </w:r>
      <w:r w:rsidR="00465690">
        <w:rPr>
          <w:rStyle w:val="Input"/>
        </w:rPr>
        <w:t xml:space="preserve"> </w:t>
      </w:r>
      <w:r>
        <w:rPr>
          <w:rStyle w:val="Input"/>
        </w:rPr>
        <w:t>=</w:t>
      </w:r>
      <w:r w:rsidR="00465690">
        <w:rPr>
          <w:rStyle w:val="Input"/>
        </w:rPr>
        <w:t xml:space="preserve"> </w:t>
      </w:r>
      <w:proofErr w:type="spellStart"/>
      <w:r>
        <w:rPr>
          <w:rStyle w:val="Input"/>
        </w:rPr>
        <w:t>a+b</w:t>
      </w:r>
      <w:proofErr w:type="spellEnd"/>
      <w:r>
        <w:rPr>
          <w:rStyle w:val="Input"/>
        </w:rPr>
        <w:t xml:space="preserve"> </w:t>
      </w:r>
      <w:bookmarkEnd w:id="13"/>
      <w:r>
        <w:t xml:space="preserve"> </w:t>
      </w:r>
      <w:r w:rsidR="00417990" w:rsidRPr="00627F4B">
        <w:rPr>
          <w:sz w:val="24"/>
          <w:szCs w:val="24"/>
        </w:rPr>
        <w:t xml:space="preserve">(you have to define </w:t>
      </w:r>
      <w:r w:rsidR="00417990" w:rsidRPr="00627F4B">
        <w:rPr>
          <w:b/>
          <w:i/>
          <w:color w:val="C00000"/>
          <w:sz w:val="24"/>
          <w:szCs w:val="24"/>
        </w:rPr>
        <w:t>b</w:t>
      </w:r>
      <w:r w:rsidR="00417990" w:rsidRPr="00627F4B">
        <w:rPr>
          <w:sz w:val="24"/>
          <w:szCs w:val="24"/>
        </w:rPr>
        <w:t xml:space="preserve"> first, e.g., </w:t>
      </w:r>
      <w:r w:rsidR="00417990" w:rsidRPr="00627F4B">
        <w:rPr>
          <w:b/>
          <w:i/>
          <w:color w:val="C00000"/>
          <w:sz w:val="24"/>
          <w:szCs w:val="24"/>
        </w:rPr>
        <w:t>b=[2 2</w:t>
      </w:r>
      <w:r w:rsidR="00627F4B">
        <w:rPr>
          <w:b/>
          <w:i/>
          <w:color w:val="C00000"/>
          <w:sz w:val="24"/>
          <w:szCs w:val="24"/>
        </w:rPr>
        <w:t>; -2</w:t>
      </w:r>
      <w:r w:rsidR="00417990" w:rsidRPr="00627F4B">
        <w:rPr>
          <w:b/>
          <w:i/>
          <w:color w:val="C00000"/>
          <w:sz w:val="24"/>
          <w:szCs w:val="24"/>
        </w:rPr>
        <w:t xml:space="preserve"> -2]</w:t>
      </w:r>
      <w:r w:rsidR="00AA35F2">
        <w:rPr>
          <w:color w:val="C00000"/>
          <w:sz w:val="24"/>
          <w:szCs w:val="24"/>
        </w:rPr>
        <w:t>;</w:t>
      </w:r>
      <w:r w:rsidR="00627F4B" w:rsidRPr="00627F4B">
        <w:rPr>
          <w:color w:val="C00000"/>
          <w:sz w:val="24"/>
          <w:szCs w:val="24"/>
        </w:rPr>
        <w:t xml:space="preserve"> </w:t>
      </w:r>
      <w:r w:rsidR="00627F4B" w:rsidRPr="00AA35F2">
        <w:rPr>
          <w:color w:val="000000"/>
          <w:sz w:val="24"/>
          <w:szCs w:val="24"/>
        </w:rPr>
        <w:t xml:space="preserve">and </w:t>
      </w:r>
      <w:r w:rsidR="00EC2CA3">
        <w:rPr>
          <w:color w:val="000000"/>
          <w:sz w:val="24"/>
          <w:szCs w:val="24"/>
        </w:rPr>
        <w:t xml:space="preserve">then </w:t>
      </w:r>
      <w:r w:rsidR="00627F4B" w:rsidRPr="00AA35F2">
        <w:rPr>
          <w:color w:val="000000"/>
          <w:sz w:val="24"/>
          <w:szCs w:val="24"/>
        </w:rPr>
        <w:t xml:space="preserve">the result </w:t>
      </w:r>
      <w:r w:rsidR="00AA35F2">
        <w:rPr>
          <w:color w:val="000000"/>
          <w:sz w:val="24"/>
          <w:szCs w:val="24"/>
        </w:rPr>
        <w:t>should</w:t>
      </w:r>
      <w:r w:rsidR="00627F4B" w:rsidRPr="00AA35F2">
        <w:rPr>
          <w:color w:val="000000"/>
          <w:sz w:val="24"/>
          <w:szCs w:val="24"/>
        </w:rPr>
        <w:t xml:space="preserve"> be [1 5; 0 </w:t>
      </w:r>
      <w:r w:rsidR="00AA35F2">
        <w:rPr>
          <w:color w:val="000000"/>
          <w:sz w:val="24"/>
          <w:szCs w:val="24"/>
        </w:rPr>
        <w:t>-1]</w:t>
      </w:r>
      <w:r w:rsidR="00417990" w:rsidRPr="00AA35F2">
        <w:rPr>
          <w:color w:val="000000"/>
          <w:sz w:val="24"/>
          <w:szCs w:val="24"/>
        </w:rPr>
        <w:t>)</w:t>
      </w:r>
      <w:r w:rsidR="000752DE">
        <w:rPr>
          <w:color w:val="000000"/>
          <w:sz w:val="24"/>
          <w:szCs w:val="24"/>
        </w:rPr>
        <w:t>.</w:t>
      </w:r>
    </w:p>
    <w:p w14:paraId="7ED3D2E2" w14:textId="77777777" w:rsidR="00642E93" w:rsidRDefault="00642E93">
      <w:pPr>
        <w:pStyle w:val="BodyText"/>
      </w:pPr>
    </w:p>
    <w:p w14:paraId="1F4E2B9A" w14:textId="77777777" w:rsidR="00465906" w:rsidRDefault="00465906">
      <w:pPr>
        <w:pStyle w:val="BodyText"/>
      </w:pPr>
      <w:r>
        <w:t>Importing and exporting data:</w:t>
      </w:r>
    </w:p>
    <w:p w14:paraId="14EB8465" w14:textId="77777777" w:rsidR="00465906" w:rsidRDefault="00465906">
      <w:pPr>
        <w:rPr>
          <w:sz w:val="24"/>
        </w:rPr>
      </w:pPr>
      <w:r>
        <w:rPr>
          <w:sz w:val="24"/>
        </w:rPr>
        <w:t xml:space="preserve">The matrix </w:t>
      </w:r>
      <w:r w:rsidRPr="001434C8">
        <w:rPr>
          <w:b/>
          <w:bCs/>
          <w:i/>
          <w:color w:val="FF0000"/>
          <w:sz w:val="24"/>
        </w:rPr>
        <w:t>a</w:t>
      </w:r>
      <w:r>
        <w:rPr>
          <w:sz w:val="24"/>
        </w:rPr>
        <w:t xml:space="preserve"> is not a </w:t>
      </w:r>
      <w:r w:rsidR="00AA35F2">
        <w:rPr>
          <w:sz w:val="24"/>
        </w:rPr>
        <w:t>large</w:t>
      </w:r>
      <w:r>
        <w:rPr>
          <w:sz w:val="24"/>
        </w:rPr>
        <w:t xml:space="preserve"> matri</w:t>
      </w:r>
      <w:r w:rsidR="001434C8">
        <w:rPr>
          <w:sz w:val="24"/>
        </w:rPr>
        <w:t xml:space="preserve">x – but </w:t>
      </w:r>
      <w:r w:rsidR="00465690">
        <w:rPr>
          <w:sz w:val="24"/>
        </w:rPr>
        <w:t xml:space="preserve">in </w:t>
      </w:r>
      <w:r w:rsidR="00E42783">
        <w:rPr>
          <w:sz w:val="24"/>
        </w:rPr>
        <w:t>other</w:t>
      </w:r>
      <w:r w:rsidR="00465690">
        <w:rPr>
          <w:sz w:val="24"/>
        </w:rPr>
        <w:t xml:space="preserve"> case</w:t>
      </w:r>
      <w:r w:rsidR="000A0258">
        <w:rPr>
          <w:sz w:val="24"/>
        </w:rPr>
        <w:t>s</w:t>
      </w:r>
      <w:r w:rsidR="00465690">
        <w:rPr>
          <w:sz w:val="24"/>
        </w:rPr>
        <w:t xml:space="preserve"> </w:t>
      </w:r>
      <w:r w:rsidR="001434C8">
        <w:rPr>
          <w:sz w:val="24"/>
        </w:rPr>
        <w:t>it might be and we may</w:t>
      </w:r>
      <w:r>
        <w:rPr>
          <w:sz w:val="24"/>
        </w:rPr>
        <w:t xml:space="preserve"> </w:t>
      </w:r>
      <w:r w:rsidR="005E7C29">
        <w:rPr>
          <w:sz w:val="24"/>
        </w:rPr>
        <w:t>need</w:t>
      </w:r>
      <w:r>
        <w:rPr>
          <w:sz w:val="24"/>
        </w:rPr>
        <w:t xml:space="preserve"> to save it to a file:</w:t>
      </w:r>
    </w:p>
    <w:p w14:paraId="2A42DB2D" w14:textId="77777777" w:rsidR="00465906" w:rsidRDefault="00465906">
      <w:bookmarkStart w:id="14" w:name="INPUT_11"/>
      <w:r>
        <w:rPr>
          <w:rStyle w:val="Input"/>
        </w:rPr>
        <w:t xml:space="preserve">save data.txt a -ascii </w:t>
      </w:r>
      <w:bookmarkEnd w:id="14"/>
      <w:r>
        <w:t xml:space="preserve"> </w:t>
      </w:r>
    </w:p>
    <w:p w14:paraId="61DF27EF" w14:textId="77777777" w:rsidR="00642E93" w:rsidRDefault="00642E93">
      <w:pPr>
        <w:pStyle w:val="BodyText"/>
      </w:pPr>
    </w:p>
    <w:p w14:paraId="490BECD1" w14:textId="77777777" w:rsidR="00C37C4A" w:rsidRDefault="001434C8">
      <w:pPr>
        <w:pStyle w:val="BodyText"/>
      </w:pPr>
      <w:r>
        <w:t>This will save the matrix in</w:t>
      </w:r>
      <w:r w:rsidR="00465690">
        <w:t xml:space="preserve"> a</w:t>
      </w:r>
      <w:r>
        <w:t xml:space="preserve"> file </w:t>
      </w:r>
      <w:r w:rsidRPr="001434C8">
        <w:rPr>
          <w:b/>
          <w:i/>
        </w:rPr>
        <w:t>data.txt</w:t>
      </w:r>
      <w:r>
        <w:t xml:space="preserve"> (as ASCII). </w:t>
      </w:r>
      <w:r w:rsidR="00465906">
        <w:t>Look at t</w:t>
      </w:r>
      <w:r w:rsidR="003E48C1">
        <w:t>his file to see what you have in it</w:t>
      </w:r>
      <w:r w:rsidR="00465906">
        <w:t xml:space="preserve"> (give the full path when saving the file, if necessary).</w:t>
      </w:r>
      <w:r w:rsidR="00295817">
        <w:t xml:space="preserve"> </w:t>
      </w:r>
    </w:p>
    <w:p w14:paraId="6988E477" w14:textId="4B2C1F4D" w:rsidR="00465906" w:rsidRPr="00C37C4A" w:rsidRDefault="00634791">
      <w:pPr>
        <w:pStyle w:val="BodyText"/>
        <w:rPr>
          <w:b/>
          <w:u w:val="single"/>
        </w:rPr>
      </w:pPr>
      <w:r>
        <w:rPr>
          <w:b/>
          <w:highlight w:val="yellow"/>
          <w:u w:val="single"/>
        </w:rPr>
        <w:t xml:space="preserve">Again, please </w:t>
      </w:r>
      <w:r w:rsidR="005E7C29">
        <w:rPr>
          <w:b/>
          <w:highlight w:val="yellow"/>
          <w:u w:val="single"/>
        </w:rPr>
        <w:t xml:space="preserve">keep your files from each </w:t>
      </w:r>
      <w:r w:rsidR="003109B4">
        <w:rPr>
          <w:b/>
          <w:highlight w:val="yellow"/>
          <w:u w:val="single"/>
        </w:rPr>
        <w:t>lab</w:t>
      </w:r>
      <w:r w:rsidR="005E7C29">
        <w:rPr>
          <w:b/>
          <w:highlight w:val="yellow"/>
          <w:u w:val="single"/>
        </w:rPr>
        <w:t xml:space="preserve"> session </w:t>
      </w:r>
      <w:r>
        <w:rPr>
          <w:b/>
          <w:highlight w:val="yellow"/>
          <w:u w:val="single"/>
        </w:rPr>
        <w:t>in</w:t>
      </w:r>
      <w:r w:rsidR="00BB551E">
        <w:rPr>
          <w:b/>
          <w:highlight w:val="yellow"/>
          <w:u w:val="single"/>
        </w:rPr>
        <w:t xml:space="preserve"> folders</w:t>
      </w:r>
      <w:r w:rsidR="00284111">
        <w:rPr>
          <w:b/>
          <w:highlight w:val="yellow"/>
          <w:u w:val="single"/>
        </w:rPr>
        <w:t xml:space="preserve"> such as ‘lab1’, ‘lab2’, etc.</w:t>
      </w:r>
      <w:r w:rsidR="00295817" w:rsidRPr="00C37C4A">
        <w:rPr>
          <w:b/>
          <w:highlight w:val="yellow"/>
          <w:u w:val="single"/>
        </w:rPr>
        <w:t>!</w:t>
      </w:r>
    </w:p>
    <w:p w14:paraId="43B1A191" w14:textId="77777777" w:rsidR="00642E93" w:rsidRDefault="00642E93">
      <w:pPr>
        <w:pStyle w:val="BodyText"/>
      </w:pPr>
    </w:p>
    <w:p w14:paraId="10900694" w14:textId="77777777" w:rsidR="00465906" w:rsidRDefault="00465906">
      <w:pPr>
        <w:pStyle w:val="BodyText"/>
      </w:pPr>
      <w:r>
        <w:t>We can load files as well – be careful with the quote marks</w:t>
      </w:r>
      <w:r w:rsidR="001434C8">
        <w:t xml:space="preserve"> (</w:t>
      </w:r>
      <w:r w:rsidR="001434C8">
        <w:rPr>
          <w:b/>
          <w:i/>
          <w:color w:val="FF0000"/>
          <w:highlight w:val="lightGray"/>
        </w:rPr>
        <w:t>‘</w:t>
      </w:r>
      <w:r w:rsidR="001434C8">
        <w:t>)</w:t>
      </w:r>
      <w:r w:rsidR="00897924">
        <w:t xml:space="preserve"> if you copy/paste the command</w:t>
      </w:r>
      <w:r w:rsidR="003E48C1">
        <w:t>.</w:t>
      </w:r>
    </w:p>
    <w:p w14:paraId="00591983" w14:textId="77777777" w:rsidR="00465906" w:rsidRDefault="00465906">
      <w:bookmarkStart w:id="15" w:name="INPUT_12"/>
      <w:r>
        <w:rPr>
          <w:rStyle w:val="Input"/>
        </w:rPr>
        <w:t xml:space="preserve">z = load('data.txt') </w:t>
      </w:r>
      <w:bookmarkEnd w:id="15"/>
      <w:r>
        <w:t xml:space="preserve"> </w:t>
      </w:r>
    </w:p>
    <w:p w14:paraId="75345D7A" w14:textId="77777777" w:rsidR="00465906" w:rsidRDefault="00465906"/>
    <w:p w14:paraId="74F2F593" w14:textId="6916993E" w:rsidR="00465906" w:rsidRDefault="00465906">
      <w:pPr>
        <w:pStyle w:val="BodyText"/>
      </w:pPr>
      <w:r>
        <w:t xml:space="preserve">There are also commands </w:t>
      </w:r>
      <w:r w:rsidR="00606AEC">
        <w:t>that</w:t>
      </w:r>
      <w:r>
        <w:t xml:space="preserve"> read and write delimited text</w:t>
      </w:r>
      <w:r w:rsidR="00465690">
        <w:t>,</w:t>
      </w:r>
      <w:r>
        <w:t xml:space="preserve"> if you want other than space delimiters</w:t>
      </w:r>
      <w:r w:rsidR="001434C8">
        <w:t>:</w:t>
      </w:r>
    </w:p>
    <w:p w14:paraId="27C3F1FA" w14:textId="77777777" w:rsidR="00465906" w:rsidRDefault="00465906">
      <w:bookmarkStart w:id="16" w:name="INPUT_13"/>
      <w:proofErr w:type="spellStart"/>
      <w:r>
        <w:rPr>
          <w:rStyle w:val="Input"/>
        </w:rPr>
        <w:t>dlmwrite</w:t>
      </w:r>
      <w:proofErr w:type="spellEnd"/>
      <w:r>
        <w:rPr>
          <w:rStyle w:val="Input"/>
        </w:rPr>
        <w:t xml:space="preserve">('data2.txt',a,':') </w:t>
      </w:r>
      <w:bookmarkEnd w:id="16"/>
      <w:r>
        <w:t xml:space="preserve"> </w:t>
      </w:r>
    </w:p>
    <w:p w14:paraId="2326DB1D" w14:textId="374B09AC" w:rsidR="00465906" w:rsidRDefault="00465906">
      <w:pPr>
        <w:pStyle w:val="BodyText"/>
      </w:pPr>
      <w:r w:rsidRPr="00380140">
        <w:rPr>
          <w:u w:val="single"/>
        </w:rPr>
        <w:t xml:space="preserve">Colon delimited files are used </w:t>
      </w:r>
      <w:r w:rsidR="00606AEC" w:rsidRPr="00380140">
        <w:rPr>
          <w:u w:val="single"/>
        </w:rPr>
        <w:t>in</w:t>
      </w:r>
      <w:r w:rsidRPr="00380140">
        <w:rPr>
          <w:u w:val="single"/>
        </w:rPr>
        <w:t xml:space="preserve"> some </w:t>
      </w:r>
      <w:r w:rsidRPr="00380140">
        <w:rPr>
          <w:i/>
          <w:iCs/>
          <w:caps/>
          <w:szCs w:val="24"/>
          <w:u w:val="single"/>
        </w:rPr>
        <w:t>unix</w:t>
      </w:r>
      <w:r w:rsidR="003E48C1" w:rsidRPr="00380140">
        <w:rPr>
          <w:u w:val="single"/>
        </w:rPr>
        <w:t xml:space="preserve"> systems</w:t>
      </w:r>
      <w:r w:rsidR="003E48C1">
        <w:t xml:space="preserve"> – it is more common</w:t>
      </w:r>
      <w:r>
        <w:t xml:space="preserve"> to use commas or tabs on </w:t>
      </w:r>
      <w:r w:rsidR="00606AEC" w:rsidRPr="00606AEC">
        <w:rPr>
          <w:i/>
          <w:iCs/>
        </w:rPr>
        <w:t>W</w:t>
      </w:r>
      <w:r w:rsidRPr="00606AEC">
        <w:rPr>
          <w:i/>
          <w:iCs/>
        </w:rPr>
        <w:t>indows</w:t>
      </w:r>
      <w:r>
        <w:t xml:space="preserve"> systems.</w:t>
      </w:r>
    </w:p>
    <w:p w14:paraId="24B0B277" w14:textId="77777777" w:rsidR="00465906" w:rsidRDefault="00465906">
      <w:pPr>
        <w:rPr>
          <w:sz w:val="24"/>
        </w:rPr>
      </w:pPr>
    </w:p>
    <w:p w14:paraId="29BB4B49" w14:textId="77777777" w:rsidR="00465906" w:rsidRDefault="00465906">
      <w:pPr>
        <w:pStyle w:val="BodyText"/>
      </w:pPr>
      <w:r>
        <w:t xml:space="preserve">There is a similar command </w:t>
      </w:r>
      <w:proofErr w:type="spellStart"/>
      <w:r w:rsidRPr="00465690">
        <w:rPr>
          <w:b/>
          <w:i/>
          <w:color w:val="FF0000"/>
        </w:rPr>
        <w:t>dlmread</w:t>
      </w:r>
      <w:proofErr w:type="spellEnd"/>
      <w:r>
        <w:t xml:space="preserve"> which you can find out about using the </w:t>
      </w:r>
      <w:proofErr w:type="spellStart"/>
      <w:r>
        <w:t>Matlab</w:t>
      </w:r>
      <w:proofErr w:type="spellEnd"/>
      <w:r>
        <w:t xml:space="preserve"> help</w:t>
      </w:r>
    </w:p>
    <w:p w14:paraId="1143F103" w14:textId="77777777" w:rsidR="001434C8" w:rsidRDefault="00465906" w:rsidP="00497EC2">
      <w:bookmarkStart w:id="17" w:name="INPUT_14"/>
      <w:r>
        <w:rPr>
          <w:rStyle w:val="Input"/>
        </w:rPr>
        <w:t xml:space="preserve">help </w:t>
      </w:r>
      <w:proofErr w:type="spellStart"/>
      <w:r>
        <w:rPr>
          <w:rStyle w:val="Input"/>
        </w:rPr>
        <w:t>dlmread</w:t>
      </w:r>
      <w:proofErr w:type="spellEnd"/>
      <w:r>
        <w:rPr>
          <w:rStyle w:val="Input"/>
        </w:rPr>
        <w:t xml:space="preserve"> </w:t>
      </w:r>
      <w:bookmarkEnd w:id="17"/>
      <w:r>
        <w:t xml:space="preserve"> </w:t>
      </w:r>
    </w:p>
    <w:p w14:paraId="7681AA1F" w14:textId="77777777" w:rsidR="00642E93" w:rsidRDefault="00642E93">
      <w:pPr>
        <w:pStyle w:val="BodyText"/>
      </w:pPr>
    </w:p>
    <w:p w14:paraId="676863A4" w14:textId="77777777" w:rsidR="00465906" w:rsidRDefault="00465906">
      <w:pPr>
        <w:pStyle w:val="BodyText"/>
      </w:pPr>
      <w:proofErr w:type="spellStart"/>
      <w:r>
        <w:t>Mat</w:t>
      </w:r>
      <w:r w:rsidR="001434C8">
        <w:t>lab</w:t>
      </w:r>
      <w:proofErr w:type="spellEnd"/>
      <w:r w:rsidR="001434C8">
        <w:t xml:space="preserve"> </w:t>
      </w:r>
      <w:r w:rsidR="001434C8" w:rsidRPr="001434C8">
        <w:rPr>
          <w:i/>
        </w:rPr>
        <w:t>H</w:t>
      </w:r>
      <w:r w:rsidRPr="001434C8">
        <w:rPr>
          <w:i/>
        </w:rPr>
        <w:t>elp</w:t>
      </w:r>
      <w:r>
        <w:t xml:space="preserve"> will give you information about any command – just type </w:t>
      </w:r>
      <w:r w:rsidRPr="001434C8">
        <w:rPr>
          <w:b/>
          <w:i/>
          <w:color w:val="FF0000"/>
        </w:rPr>
        <w:t>help</w:t>
      </w:r>
      <w:r w:rsidR="003E48C1">
        <w:t xml:space="preserve"> followed by the command:</w:t>
      </w:r>
    </w:p>
    <w:p w14:paraId="2AC37880" w14:textId="77777777" w:rsidR="00465906" w:rsidRDefault="00465906">
      <w:bookmarkStart w:id="18" w:name="INPUT_15"/>
      <w:r>
        <w:rPr>
          <w:rStyle w:val="Input"/>
        </w:rPr>
        <w:t xml:space="preserve">help </w:t>
      </w:r>
      <w:proofErr w:type="spellStart"/>
      <w:r>
        <w:rPr>
          <w:rStyle w:val="Input"/>
        </w:rPr>
        <w:t>help</w:t>
      </w:r>
      <w:proofErr w:type="spellEnd"/>
      <w:r>
        <w:rPr>
          <w:rStyle w:val="Input"/>
        </w:rPr>
        <w:t xml:space="preserve"> </w:t>
      </w:r>
      <w:bookmarkEnd w:id="18"/>
      <w:r>
        <w:t xml:space="preserve"> </w:t>
      </w:r>
    </w:p>
    <w:p w14:paraId="27F28BE3" w14:textId="77777777" w:rsidR="00642E93" w:rsidRDefault="00642E93">
      <w:pPr>
        <w:rPr>
          <w:sz w:val="24"/>
        </w:rPr>
      </w:pPr>
    </w:p>
    <w:p w14:paraId="1EED3E96" w14:textId="77777777" w:rsidR="00465906" w:rsidRDefault="00465906">
      <w:pPr>
        <w:rPr>
          <w:sz w:val="24"/>
        </w:rPr>
      </w:pPr>
      <w:r>
        <w:rPr>
          <w:sz w:val="24"/>
        </w:rPr>
        <w:t>If you want to keep track of what you are doing</w:t>
      </w:r>
      <w:r w:rsidR="00465690">
        <w:rPr>
          <w:sz w:val="24"/>
        </w:rPr>
        <w:t>,</w:t>
      </w:r>
      <w:r>
        <w:rPr>
          <w:sz w:val="24"/>
        </w:rPr>
        <w:t xml:space="preserve"> try the</w:t>
      </w:r>
      <w:r w:rsidR="006F1707">
        <w:rPr>
          <w:sz w:val="24"/>
        </w:rPr>
        <w:t xml:space="preserve"> </w:t>
      </w:r>
      <w:r>
        <w:rPr>
          <w:sz w:val="24"/>
        </w:rPr>
        <w:t xml:space="preserve"> </w:t>
      </w:r>
      <w:r w:rsidRPr="006F1707">
        <w:rPr>
          <w:b/>
          <w:i/>
          <w:color w:val="FF0000"/>
          <w:sz w:val="24"/>
        </w:rPr>
        <w:t>diary</w:t>
      </w:r>
      <w:r w:rsidR="001434C8">
        <w:rPr>
          <w:sz w:val="24"/>
        </w:rPr>
        <w:t xml:space="preserve"> command (use </w:t>
      </w:r>
      <w:r w:rsidR="001434C8" w:rsidRPr="001434C8">
        <w:rPr>
          <w:i/>
          <w:sz w:val="24"/>
        </w:rPr>
        <w:t>H</w:t>
      </w:r>
      <w:r w:rsidRPr="001434C8">
        <w:rPr>
          <w:i/>
          <w:sz w:val="24"/>
        </w:rPr>
        <w:t>elp</w:t>
      </w:r>
      <w:r w:rsidR="001434C8">
        <w:rPr>
          <w:sz w:val="24"/>
        </w:rPr>
        <w:t xml:space="preserve"> to find out about it).</w:t>
      </w:r>
    </w:p>
    <w:p w14:paraId="0E86C009" w14:textId="77777777" w:rsidR="00465906" w:rsidRDefault="00465906">
      <w:pPr>
        <w:rPr>
          <w:sz w:val="24"/>
        </w:rPr>
      </w:pPr>
      <w:r>
        <w:rPr>
          <w:sz w:val="24"/>
        </w:rPr>
        <w:t>If you want to keep all your working</w:t>
      </w:r>
      <w:r w:rsidR="006F1707">
        <w:rPr>
          <w:sz w:val="24"/>
        </w:rPr>
        <w:t>,</w:t>
      </w:r>
      <w:r>
        <w:rPr>
          <w:sz w:val="24"/>
        </w:rPr>
        <w:t xml:space="preserve"> you can save the workspace as a </w:t>
      </w:r>
      <w:r w:rsidRPr="006F1707">
        <w:rPr>
          <w:b/>
          <w:sz w:val="24"/>
        </w:rPr>
        <w:t>.mat</w:t>
      </w:r>
      <w:r>
        <w:rPr>
          <w:sz w:val="24"/>
        </w:rPr>
        <w:t xml:space="preserve"> file – again see help on </w:t>
      </w:r>
      <w:r w:rsidRPr="00465690">
        <w:rPr>
          <w:b/>
          <w:i/>
          <w:color w:val="FF0000"/>
          <w:sz w:val="24"/>
        </w:rPr>
        <w:t>save</w:t>
      </w:r>
      <w:r>
        <w:rPr>
          <w:sz w:val="24"/>
        </w:rPr>
        <w:t xml:space="preserve"> for the details.</w:t>
      </w:r>
    </w:p>
    <w:p w14:paraId="6281CDF1" w14:textId="77777777" w:rsidR="00465906" w:rsidRDefault="00465906">
      <w:pPr>
        <w:rPr>
          <w:sz w:val="24"/>
        </w:rPr>
      </w:pPr>
    </w:p>
    <w:p w14:paraId="28C68AFE" w14:textId="77777777" w:rsidR="00465906" w:rsidRDefault="00465906">
      <w:pPr>
        <w:pStyle w:val="BodyText"/>
      </w:pPr>
      <w:r>
        <w:t xml:space="preserve">We are </w:t>
      </w:r>
      <w:r w:rsidR="001434C8">
        <w:t xml:space="preserve">now </w:t>
      </w:r>
      <w:r>
        <w:t>going to create some data for future use.</w:t>
      </w:r>
    </w:p>
    <w:p w14:paraId="63CEF016" w14:textId="77777777" w:rsidR="00465906" w:rsidRDefault="00465906">
      <w:r>
        <w:rPr>
          <w:sz w:val="24"/>
        </w:rPr>
        <w:t xml:space="preserve">Entering data by hand can be tedious, so </w:t>
      </w:r>
      <w:proofErr w:type="spellStart"/>
      <w:r>
        <w:rPr>
          <w:sz w:val="24"/>
        </w:rPr>
        <w:t>Matlab</w:t>
      </w:r>
      <w:proofErr w:type="spellEnd"/>
      <w:r>
        <w:rPr>
          <w:sz w:val="24"/>
        </w:rPr>
        <w:t xml:space="preserve"> allows creating uniformly spaced data points</w:t>
      </w:r>
      <w:r w:rsidR="007B2BEC">
        <w:rPr>
          <w:sz w:val="24"/>
        </w:rPr>
        <w:t>, e.g.</w:t>
      </w:r>
      <w:r w:rsidR="006F1707">
        <w:rPr>
          <w:sz w:val="24"/>
        </w:rPr>
        <w:t>:</w:t>
      </w:r>
    </w:p>
    <w:p w14:paraId="14DD7694" w14:textId="77777777" w:rsidR="00465906" w:rsidRDefault="00465906">
      <w:bookmarkStart w:id="19" w:name="INPUT_16"/>
      <w:r>
        <w:rPr>
          <w:rStyle w:val="Input"/>
        </w:rPr>
        <w:t xml:space="preserve">a = 0: 0.1: pi </w:t>
      </w:r>
      <w:bookmarkEnd w:id="19"/>
      <w:r>
        <w:t xml:space="preserve"> </w:t>
      </w:r>
    </w:p>
    <w:p w14:paraId="0F1AC58A" w14:textId="77777777" w:rsidR="00642E93" w:rsidRDefault="00642E93">
      <w:pPr>
        <w:rPr>
          <w:sz w:val="24"/>
          <w:szCs w:val="24"/>
        </w:rPr>
      </w:pPr>
    </w:p>
    <w:p w14:paraId="1118F456" w14:textId="63B367CD" w:rsidR="00465906" w:rsidRPr="006F1707" w:rsidRDefault="006F1707">
      <w:pPr>
        <w:rPr>
          <w:sz w:val="24"/>
          <w:szCs w:val="24"/>
        </w:rPr>
      </w:pPr>
      <w:r w:rsidRPr="006F1707">
        <w:rPr>
          <w:sz w:val="24"/>
          <w:szCs w:val="24"/>
        </w:rPr>
        <w:t xml:space="preserve">In a loop from 0 to </w:t>
      </w:r>
      <w:r w:rsidR="001434C8" w:rsidRPr="007B2BEC">
        <w:rPr>
          <w:b/>
          <w:sz w:val="28"/>
          <w:szCs w:val="28"/>
        </w:rPr>
        <w:t>π</w:t>
      </w:r>
      <w:r w:rsidRPr="006F1707">
        <w:rPr>
          <w:sz w:val="24"/>
          <w:szCs w:val="24"/>
        </w:rPr>
        <w:t xml:space="preserve"> (</w:t>
      </w:r>
      <w:r w:rsidR="00A724F1">
        <w:rPr>
          <w:sz w:val="24"/>
          <w:szCs w:val="24"/>
        </w:rPr>
        <w:t>~</w:t>
      </w:r>
      <w:r w:rsidR="00F604D9">
        <w:rPr>
          <w:sz w:val="24"/>
          <w:szCs w:val="24"/>
        </w:rPr>
        <w:t xml:space="preserve"> </w:t>
      </w:r>
      <w:r w:rsidRPr="006F1707">
        <w:rPr>
          <w:sz w:val="24"/>
          <w:szCs w:val="24"/>
        </w:rPr>
        <w:t>3.14)</w:t>
      </w:r>
      <w:r w:rsidR="00465690">
        <w:rPr>
          <w:sz w:val="24"/>
          <w:szCs w:val="24"/>
        </w:rPr>
        <w:t>,</w:t>
      </w:r>
      <w:r w:rsidRPr="006F1707">
        <w:rPr>
          <w:sz w:val="24"/>
          <w:szCs w:val="24"/>
        </w:rPr>
        <w:t xml:space="preserve"> with step </w:t>
      </w:r>
      <w:r w:rsidR="00F604D9">
        <w:rPr>
          <w:sz w:val="24"/>
          <w:szCs w:val="24"/>
        </w:rPr>
        <w:t>0.1, this command will create 32</w:t>
      </w:r>
      <w:r w:rsidRPr="006F1707">
        <w:rPr>
          <w:sz w:val="24"/>
          <w:szCs w:val="24"/>
        </w:rPr>
        <w:t xml:space="preserve"> uniformly spaced real values in this interval</w:t>
      </w:r>
      <w:r w:rsidR="00F604D9">
        <w:rPr>
          <w:sz w:val="24"/>
          <w:szCs w:val="24"/>
        </w:rPr>
        <w:t xml:space="preserve"> (last one </w:t>
      </w:r>
      <w:proofErr w:type="spellStart"/>
      <w:r w:rsidR="00F604D9">
        <w:rPr>
          <w:sz w:val="24"/>
          <w:szCs w:val="24"/>
        </w:rPr>
        <w:t>beeing</w:t>
      </w:r>
      <w:proofErr w:type="spellEnd"/>
      <w:r w:rsidR="00F604D9">
        <w:rPr>
          <w:sz w:val="24"/>
          <w:szCs w:val="24"/>
        </w:rPr>
        <w:t xml:space="preserve"> 3.1)</w:t>
      </w:r>
      <w:r>
        <w:rPr>
          <w:sz w:val="24"/>
          <w:szCs w:val="24"/>
        </w:rPr>
        <w:t xml:space="preserve">, and they will be stored in vector </w:t>
      </w:r>
      <w:r w:rsidRPr="006F1707">
        <w:rPr>
          <w:b/>
          <w:i/>
          <w:color w:val="FF0000"/>
          <w:sz w:val="24"/>
          <w:szCs w:val="24"/>
        </w:rPr>
        <w:t>a</w:t>
      </w:r>
      <w:r w:rsidRPr="006F1707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5623960" w14:textId="77777777" w:rsidR="00465906" w:rsidRDefault="00AA3457">
      <w:pPr>
        <w:pStyle w:val="BodyText"/>
      </w:pPr>
      <w:r>
        <w:t xml:space="preserve">If you have a </w:t>
      </w:r>
      <w:r w:rsidR="00465906">
        <w:t>hundred</w:t>
      </w:r>
      <w:r>
        <w:t xml:space="preserve"> (or more)</w:t>
      </w:r>
      <w:r w:rsidR="00465906">
        <w:t xml:space="preserve"> data </w:t>
      </w:r>
      <w:r>
        <w:t>values</w:t>
      </w:r>
      <w:r w:rsidR="00465906">
        <w:t xml:space="preserve"> </w:t>
      </w:r>
      <w:r w:rsidR="00446242">
        <w:t xml:space="preserve">for </w:t>
      </w:r>
      <w:r>
        <w:t>a vector</w:t>
      </w:r>
      <w:r w:rsidR="00446242">
        <w:t xml:space="preserve"> </w:t>
      </w:r>
      <w:r>
        <w:t xml:space="preserve">(or matrix) </w:t>
      </w:r>
      <w:r w:rsidR="006F1707">
        <w:t xml:space="preserve">and if </w:t>
      </w:r>
      <w:r w:rsidR="00446242">
        <w:t>you</w:t>
      </w:r>
      <w:r w:rsidR="00465906">
        <w:t xml:space="preserve"> don't want t</w:t>
      </w:r>
      <w:r w:rsidR="006F1707">
        <w:t xml:space="preserve">hem to show and fill up the screen, </w:t>
      </w:r>
      <w:r w:rsidR="00446242">
        <w:t>you can</w:t>
      </w:r>
      <w:r w:rsidR="006F1707">
        <w:t xml:space="preserve"> </w:t>
      </w:r>
      <w:r>
        <w:t xml:space="preserve">always </w:t>
      </w:r>
      <w:r w:rsidR="006F1707">
        <w:t xml:space="preserve">use </w:t>
      </w:r>
      <w:r w:rsidR="006F1707" w:rsidRPr="00AA3457">
        <w:rPr>
          <w:b/>
        </w:rPr>
        <w:t xml:space="preserve">semicolon </w:t>
      </w:r>
      <w:r w:rsidR="00284F0F">
        <w:rPr>
          <w:b/>
        </w:rPr>
        <w:t>(</w:t>
      </w:r>
      <w:r w:rsidR="00284F0F">
        <w:rPr>
          <w:b/>
          <w:color w:val="FF0000"/>
          <w:highlight w:val="lightGray"/>
        </w:rPr>
        <w:t>;</w:t>
      </w:r>
      <w:r w:rsidR="00284F0F">
        <w:rPr>
          <w:b/>
        </w:rPr>
        <w:t xml:space="preserve">) </w:t>
      </w:r>
      <w:r w:rsidR="006F1707">
        <w:t>at the end</w:t>
      </w:r>
      <w:r w:rsidR="00446242">
        <w:t xml:space="preserve"> of the statement</w:t>
      </w:r>
      <w:r w:rsidR="006F1707">
        <w:t>:</w:t>
      </w:r>
    </w:p>
    <w:p w14:paraId="243FB8D8" w14:textId="77777777" w:rsidR="00465906" w:rsidRPr="00AA3457" w:rsidRDefault="00465906">
      <w:pPr>
        <w:rPr>
          <w:sz w:val="24"/>
          <w:szCs w:val="24"/>
        </w:rPr>
      </w:pPr>
      <w:bookmarkStart w:id="20" w:name="INPUT_17"/>
      <w:r>
        <w:rPr>
          <w:rStyle w:val="Input"/>
        </w:rPr>
        <w:t xml:space="preserve">b = 0: 0.01: 1; </w:t>
      </w:r>
      <w:bookmarkEnd w:id="20"/>
      <w:r>
        <w:t xml:space="preserve"> </w:t>
      </w:r>
      <w:r w:rsidR="00AA3457" w:rsidRPr="00AA3457">
        <w:rPr>
          <w:sz w:val="24"/>
          <w:szCs w:val="24"/>
        </w:rPr>
        <w:t xml:space="preserve">(the values of </w:t>
      </w:r>
      <w:r w:rsidR="00155029">
        <w:rPr>
          <w:sz w:val="24"/>
          <w:szCs w:val="24"/>
        </w:rPr>
        <w:t xml:space="preserve"> </w:t>
      </w:r>
      <w:r w:rsidR="00AA3457" w:rsidRPr="00155029">
        <w:rPr>
          <w:b/>
          <w:i/>
          <w:color w:val="FF0000"/>
          <w:sz w:val="24"/>
          <w:szCs w:val="24"/>
        </w:rPr>
        <w:t>b</w:t>
      </w:r>
      <w:r w:rsidR="00155029">
        <w:rPr>
          <w:b/>
          <w:i/>
          <w:color w:val="FF0000"/>
          <w:sz w:val="24"/>
          <w:szCs w:val="24"/>
        </w:rPr>
        <w:t xml:space="preserve"> </w:t>
      </w:r>
      <w:r w:rsidR="00AA3457" w:rsidRPr="00155029">
        <w:rPr>
          <w:b/>
          <w:i/>
          <w:color w:val="FF0000"/>
          <w:sz w:val="24"/>
          <w:szCs w:val="24"/>
        </w:rPr>
        <w:t xml:space="preserve"> </w:t>
      </w:r>
      <w:r w:rsidR="00AA3457" w:rsidRPr="00AA3457">
        <w:rPr>
          <w:sz w:val="24"/>
          <w:szCs w:val="24"/>
        </w:rPr>
        <w:t>will not be displayed).</w:t>
      </w:r>
    </w:p>
    <w:p w14:paraId="3BA30D50" w14:textId="77777777" w:rsidR="001434C8" w:rsidRDefault="001434C8">
      <w:pPr>
        <w:pStyle w:val="BodyText"/>
      </w:pPr>
    </w:p>
    <w:p w14:paraId="79427D8A" w14:textId="77777777" w:rsidR="00465906" w:rsidRDefault="00465906">
      <w:pPr>
        <w:pStyle w:val="BodyText"/>
      </w:pPr>
      <w:r>
        <w:t>The effect of the semicolon at the end of a command line input is to suppress the output display.</w:t>
      </w:r>
    </w:p>
    <w:p w14:paraId="06D72247" w14:textId="77777777" w:rsidR="00497EC2" w:rsidRDefault="005423BB">
      <w:pPr>
        <w:rPr>
          <w:rStyle w:val="Input"/>
          <w:rFonts w:ascii="Times New Roman" w:hAnsi="Times New Roman"/>
          <w:b w:val="0"/>
          <w:i w:val="0"/>
          <w:color w:val="auto"/>
        </w:rPr>
      </w:pPr>
      <w:bookmarkStart w:id="21" w:name="INPUT_18"/>
      <w:r w:rsidRPr="005423BB">
        <w:rPr>
          <w:rStyle w:val="Input"/>
          <w:rFonts w:ascii="Times New Roman" w:hAnsi="Times New Roman"/>
          <w:b w:val="0"/>
          <w:i w:val="0"/>
          <w:color w:val="auto"/>
        </w:rPr>
        <w:t xml:space="preserve">The following </w:t>
      </w:r>
      <w:r>
        <w:rPr>
          <w:rStyle w:val="Input"/>
          <w:rFonts w:ascii="Times New Roman" w:hAnsi="Times New Roman"/>
          <w:b w:val="0"/>
          <w:i w:val="0"/>
          <w:color w:val="auto"/>
        </w:rPr>
        <w:t xml:space="preserve">command will square all values </w:t>
      </w:r>
    </w:p>
    <w:p w14:paraId="064ABD1C" w14:textId="77777777" w:rsidR="005423BB" w:rsidRPr="005423BB" w:rsidRDefault="005423BB">
      <w:pPr>
        <w:rPr>
          <w:rStyle w:val="Input"/>
          <w:rFonts w:ascii="Times New Roman" w:hAnsi="Times New Roman"/>
          <w:b w:val="0"/>
          <w:i w:val="0"/>
          <w:color w:val="auto"/>
        </w:rPr>
      </w:pPr>
      <w:r>
        <w:rPr>
          <w:rStyle w:val="Input"/>
          <w:rFonts w:ascii="Times New Roman" w:hAnsi="Times New Roman"/>
          <w:b w:val="0"/>
          <w:i w:val="0"/>
          <w:color w:val="auto"/>
        </w:rPr>
        <w:t xml:space="preserve">of vector </w:t>
      </w:r>
      <w:r w:rsidRPr="00446242">
        <w:rPr>
          <w:rStyle w:val="Input"/>
          <w:rFonts w:ascii="Times New Roman" w:hAnsi="Times New Roman"/>
        </w:rPr>
        <w:t>a</w:t>
      </w:r>
      <w:r>
        <w:rPr>
          <w:rStyle w:val="Input"/>
          <w:rFonts w:ascii="Times New Roman" w:hAnsi="Times New Roman"/>
          <w:b w:val="0"/>
          <w:i w:val="0"/>
          <w:color w:val="auto"/>
        </w:rPr>
        <w:t xml:space="preserve"> and will store them in vector </w:t>
      </w:r>
      <w:r w:rsidRPr="00446242">
        <w:rPr>
          <w:rStyle w:val="Input"/>
          <w:rFonts w:ascii="Times New Roman" w:hAnsi="Times New Roman"/>
        </w:rPr>
        <w:t>c</w:t>
      </w:r>
      <w:r w:rsidRPr="00446242">
        <w:rPr>
          <w:rStyle w:val="Input"/>
          <w:rFonts w:ascii="Times New Roman" w:hAnsi="Times New Roman"/>
          <w:b w:val="0"/>
          <w:i w:val="0"/>
          <w:color w:val="auto"/>
        </w:rPr>
        <w:t>:</w:t>
      </w:r>
    </w:p>
    <w:p w14:paraId="7C45A14D" w14:textId="780FEF79" w:rsidR="00465906" w:rsidRDefault="00465906">
      <w:r>
        <w:rPr>
          <w:rStyle w:val="Input"/>
        </w:rPr>
        <w:t xml:space="preserve">c = a.^2 </w:t>
      </w:r>
      <w:bookmarkEnd w:id="21"/>
      <w:r>
        <w:t xml:space="preserve"> </w:t>
      </w:r>
    </w:p>
    <w:p w14:paraId="164A07C7" w14:textId="4D75887F" w:rsidR="00465906" w:rsidRDefault="00465906"/>
    <w:p w14:paraId="31191A10" w14:textId="1662E8B9" w:rsidR="00497EC2" w:rsidRDefault="00000000">
      <w:pPr>
        <w:pStyle w:val="BodyText"/>
      </w:pPr>
      <w:r>
        <w:rPr>
          <w:rFonts w:ascii="Courier New" w:hAnsi="Courier New"/>
          <w:b/>
          <w:i/>
          <w:noProof/>
          <w:color w:val="FF0000"/>
          <w:lang w:val="en-GB" w:eastAsia="en-GB"/>
        </w:rPr>
        <w:lastRenderedPageBreak/>
        <w:pict w14:anchorId="1D088D0C">
          <v:shape id="_x0000_s1094" type="#_x0000_t75" style="position:absolute;margin-left:310.75pt;margin-top:2.75pt;width:186.1pt;height:135.25pt;z-index:-2;visibility:visible;mso-wrap-style:square;mso-position-horizontal-relative:text;mso-position-vertical-relative:text" wrapcoords="-74 0 -74 21522 21600 21522 21600 0 -74 0">
            <v:imagedata r:id="rId10" o:title=""/>
            <w10:wrap type="tight"/>
          </v:shape>
        </w:pict>
      </w:r>
      <w:proofErr w:type="spellStart"/>
      <w:r w:rsidR="00465906">
        <w:t>Matlab</w:t>
      </w:r>
      <w:proofErr w:type="spellEnd"/>
      <w:r w:rsidR="00465906">
        <w:t xml:space="preserve"> comes with built in graphics capability </w:t>
      </w:r>
    </w:p>
    <w:p w14:paraId="2B099734" w14:textId="77777777" w:rsidR="00465906" w:rsidRDefault="00465906">
      <w:pPr>
        <w:pStyle w:val="BodyText"/>
      </w:pPr>
      <w:r>
        <w:t xml:space="preserve">(useful for </w:t>
      </w:r>
      <w:r w:rsidR="00446242">
        <w:t xml:space="preserve">visualizing and </w:t>
      </w:r>
      <w:r>
        <w:t xml:space="preserve">investigating </w:t>
      </w:r>
      <w:r w:rsidR="005423BB">
        <w:t>data</w:t>
      </w:r>
      <w:r w:rsidR="00446242">
        <w:t>):</w:t>
      </w:r>
      <w:r w:rsidR="005423BB">
        <w:t xml:space="preserve"> </w:t>
      </w:r>
    </w:p>
    <w:p w14:paraId="29FA72FE" w14:textId="77777777" w:rsidR="00465906" w:rsidRDefault="00465906">
      <w:bookmarkStart w:id="22" w:name="INPUT_19"/>
      <w:r>
        <w:rPr>
          <w:rStyle w:val="Input"/>
        </w:rPr>
        <w:t>plot(</w:t>
      </w:r>
      <w:proofErr w:type="spellStart"/>
      <w:r>
        <w:rPr>
          <w:rStyle w:val="Input"/>
        </w:rPr>
        <w:t>a,c</w:t>
      </w:r>
      <w:proofErr w:type="spellEnd"/>
      <w:r>
        <w:rPr>
          <w:rStyle w:val="Input"/>
        </w:rPr>
        <w:t xml:space="preserve">) </w:t>
      </w:r>
      <w:bookmarkEnd w:id="22"/>
      <w:r>
        <w:t xml:space="preserve"> </w:t>
      </w:r>
    </w:p>
    <w:p w14:paraId="081A5098" w14:textId="77777777" w:rsidR="00465906" w:rsidRDefault="00465906"/>
    <w:p w14:paraId="74929448" w14:textId="77777777" w:rsidR="00446242" w:rsidRPr="00712385" w:rsidRDefault="00446242">
      <w:pPr>
        <w:rPr>
          <w:sz w:val="24"/>
          <w:szCs w:val="24"/>
        </w:rPr>
      </w:pPr>
      <w:r w:rsidRPr="00712385">
        <w:rPr>
          <w:sz w:val="24"/>
          <w:szCs w:val="24"/>
        </w:rPr>
        <w:t>This is what you should get (Fig.1):</w:t>
      </w:r>
    </w:p>
    <w:p w14:paraId="364F8FC8" w14:textId="77777777" w:rsidR="00681567" w:rsidRDefault="00FB662F">
      <w:pPr>
        <w:rPr>
          <w:sz w:val="24"/>
          <w:szCs w:val="24"/>
        </w:rPr>
      </w:pPr>
      <w:r w:rsidRPr="00AA3457">
        <w:rPr>
          <w:sz w:val="24"/>
          <w:szCs w:val="24"/>
        </w:rPr>
        <w:t>(</w:t>
      </w:r>
      <w:r w:rsidR="00681567">
        <w:rPr>
          <w:sz w:val="24"/>
          <w:szCs w:val="24"/>
        </w:rPr>
        <w:t xml:space="preserve">horizontal </w:t>
      </w:r>
      <w:r w:rsidRPr="00AA3457">
        <w:rPr>
          <w:sz w:val="24"/>
          <w:szCs w:val="24"/>
        </w:rPr>
        <w:t>axis – values from 0 to 3.</w:t>
      </w:r>
      <w:r w:rsidR="00681567">
        <w:rPr>
          <w:sz w:val="24"/>
          <w:szCs w:val="24"/>
        </w:rPr>
        <w:t>14</w:t>
      </w:r>
      <w:r w:rsidRPr="00AA3457">
        <w:rPr>
          <w:sz w:val="24"/>
          <w:szCs w:val="24"/>
        </w:rPr>
        <w:t xml:space="preserve">; </w:t>
      </w:r>
    </w:p>
    <w:p w14:paraId="254BCECA" w14:textId="77777777" w:rsidR="00681567" w:rsidRDefault="00FB662F">
      <w:pPr>
        <w:rPr>
          <w:sz w:val="24"/>
          <w:szCs w:val="24"/>
        </w:rPr>
      </w:pPr>
      <w:r w:rsidRPr="00AA3457">
        <w:rPr>
          <w:sz w:val="24"/>
          <w:szCs w:val="24"/>
        </w:rPr>
        <w:t xml:space="preserve">and </w:t>
      </w:r>
      <w:r w:rsidR="00681567">
        <w:rPr>
          <w:sz w:val="24"/>
          <w:szCs w:val="24"/>
        </w:rPr>
        <w:t xml:space="preserve">vertical </w:t>
      </w:r>
      <w:r w:rsidRPr="00AA3457">
        <w:rPr>
          <w:sz w:val="24"/>
          <w:szCs w:val="24"/>
        </w:rPr>
        <w:t>axis – values from 0 to 10</w:t>
      </w:r>
      <w:r w:rsidR="00681567">
        <w:rPr>
          <w:sz w:val="24"/>
          <w:szCs w:val="24"/>
        </w:rPr>
        <w:t xml:space="preserve">, </w:t>
      </w:r>
    </w:p>
    <w:p w14:paraId="6848DAC5" w14:textId="77777777" w:rsidR="008B679F" w:rsidRPr="00AA3457" w:rsidRDefault="00681567">
      <w:pPr>
        <w:rPr>
          <w:sz w:val="24"/>
          <w:szCs w:val="24"/>
        </w:rPr>
      </w:pPr>
      <w:r>
        <w:rPr>
          <w:sz w:val="24"/>
          <w:szCs w:val="24"/>
        </w:rPr>
        <w:t xml:space="preserve">and the function </w:t>
      </w:r>
      <w:r w:rsidRPr="00B66A01">
        <w:rPr>
          <w:b/>
          <w:i/>
          <w:sz w:val="24"/>
          <w:szCs w:val="24"/>
        </w:rPr>
        <w:t>c=f(a)</w:t>
      </w:r>
      <w:r w:rsidR="00B66A01">
        <w:rPr>
          <w:sz w:val="24"/>
          <w:szCs w:val="24"/>
        </w:rPr>
        <w:t xml:space="preserve"> displayed</w:t>
      </w:r>
      <w:r w:rsidR="00FB662F" w:rsidRPr="00AA3457">
        <w:rPr>
          <w:sz w:val="24"/>
          <w:szCs w:val="24"/>
        </w:rPr>
        <w:t>).</w:t>
      </w:r>
    </w:p>
    <w:p w14:paraId="4DFDAB08" w14:textId="77777777" w:rsidR="00712385" w:rsidRDefault="00FB662F">
      <w:r>
        <w:t xml:space="preserve"> </w:t>
      </w:r>
    </w:p>
    <w:p w14:paraId="1797283A" w14:textId="77777777" w:rsidR="00497EC2" w:rsidRPr="00497EC2" w:rsidRDefault="009056D5" w:rsidP="00497EC2">
      <w:pPr>
        <w:rPr>
          <w:sz w:val="24"/>
          <w:szCs w:val="24"/>
        </w:rPr>
      </w:pPr>
      <w:r>
        <w:rPr>
          <w:sz w:val="24"/>
          <w:szCs w:val="24"/>
        </w:rPr>
        <w:t>We are</w:t>
      </w:r>
      <w:r w:rsidR="00465906" w:rsidRPr="00497EC2">
        <w:rPr>
          <w:sz w:val="24"/>
          <w:szCs w:val="24"/>
        </w:rPr>
        <w:t xml:space="preserve"> going to produce a matrix with </w:t>
      </w:r>
      <w:r>
        <w:rPr>
          <w:sz w:val="24"/>
          <w:szCs w:val="24"/>
        </w:rPr>
        <w:t>more</w:t>
      </w:r>
      <w:r w:rsidR="00465906" w:rsidRPr="00497EC2">
        <w:rPr>
          <w:sz w:val="24"/>
          <w:szCs w:val="24"/>
        </w:rPr>
        <w:t xml:space="preserve"> data.</w:t>
      </w:r>
    </w:p>
    <w:p w14:paraId="1CEEF624" w14:textId="24E04547" w:rsidR="00497EC2" w:rsidRPr="00497EC2" w:rsidRDefault="00465906">
      <w:pPr>
        <w:pStyle w:val="BodyText"/>
        <w:rPr>
          <w:szCs w:val="24"/>
        </w:rPr>
      </w:pPr>
      <w:r w:rsidRPr="00497EC2">
        <w:rPr>
          <w:szCs w:val="24"/>
        </w:rPr>
        <w:t xml:space="preserve">Column 1 will be the </w:t>
      </w:r>
      <w:r w:rsidR="008D437D" w:rsidRPr="00497EC2">
        <w:rPr>
          <w:szCs w:val="24"/>
        </w:rPr>
        <w:t xml:space="preserve">argument </w:t>
      </w:r>
      <w:r w:rsidRPr="00497EC2">
        <w:rPr>
          <w:szCs w:val="24"/>
        </w:rPr>
        <w:t xml:space="preserve">values of the </w:t>
      </w:r>
    </w:p>
    <w:p w14:paraId="166577FB" w14:textId="3104EC0C" w:rsidR="00497EC2" w:rsidRPr="00497EC2" w:rsidRDefault="00000000">
      <w:pPr>
        <w:pStyle w:val="BodyText"/>
        <w:rPr>
          <w:szCs w:val="24"/>
        </w:rPr>
      </w:pPr>
      <w:r>
        <w:rPr>
          <w:rFonts w:ascii="Courier New" w:hAnsi="Courier New"/>
          <w:b/>
          <w:i/>
          <w:noProof/>
          <w:color w:val="FF0000"/>
          <w:lang w:val="en-GB" w:eastAsia="en-GB"/>
        </w:rPr>
        <w:pict w14:anchorId="6C17BB28">
          <v:shape id="_x0000_s1093" type="#_x0000_t75" style="position:absolute;margin-left:312.8pt;margin-top:2.8pt;width:185.25pt;height:158.6pt;z-index:-3;visibility:visible;mso-wrap-style:square;mso-position-horizontal-relative:text;mso-position-vertical-relative:text" wrapcoords="-62 0 -62 21527 21600 21527 21600 0 -62 0">
            <v:imagedata r:id="rId11" o:title=""/>
            <w10:wrap type="tight"/>
          </v:shape>
        </w:pict>
      </w:r>
      <w:r w:rsidR="00465906" w:rsidRPr="00497EC2">
        <w:rPr>
          <w:szCs w:val="24"/>
        </w:rPr>
        <w:t xml:space="preserve">datapoints </w:t>
      </w:r>
      <w:r w:rsidR="002475A6">
        <w:rPr>
          <w:szCs w:val="24"/>
        </w:rPr>
        <w:t xml:space="preserve">(x axis) </w:t>
      </w:r>
      <w:r w:rsidR="00465906" w:rsidRPr="00497EC2">
        <w:rPr>
          <w:szCs w:val="24"/>
        </w:rPr>
        <w:t xml:space="preserve">and the other columns will be the </w:t>
      </w:r>
    </w:p>
    <w:p w14:paraId="4DB894CD" w14:textId="77777777" w:rsidR="00497EC2" w:rsidRPr="00497EC2" w:rsidRDefault="00465906">
      <w:pPr>
        <w:pStyle w:val="BodyText"/>
        <w:rPr>
          <w:szCs w:val="24"/>
        </w:rPr>
      </w:pPr>
      <w:r w:rsidRPr="00497EC2">
        <w:rPr>
          <w:szCs w:val="24"/>
        </w:rPr>
        <w:t xml:space="preserve">various functions that we are interested in. </w:t>
      </w:r>
    </w:p>
    <w:p w14:paraId="3D31544A" w14:textId="159AA4CE" w:rsidR="00465906" w:rsidRDefault="00465906">
      <w:pPr>
        <w:pStyle w:val="BodyText"/>
      </w:pPr>
      <w:r w:rsidRPr="00497EC2">
        <w:rPr>
          <w:szCs w:val="24"/>
        </w:rPr>
        <w:t xml:space="preserve">Let us practice first and </w:t>
      </w:r>
      <w:r w:rsidR="002475A6">
        <w:rPr>
          <w:szCs w:val="24"/>
        </w:rPr>
        <w:t xml:space="preserve">find out </w:t>
      </w:r>
      <w:r w:rsidRPr="00497EC2">
        <w:rPr>
          <w:szCs w:val="24"/>
        </w:rPr>
        <w:t xml:space="preserve">what we </w:t>
      </w:r>
      <w:r w:rsidR="008D437D" w:rsidRPr="00497EC2">
        <w:rPr>
          <w:szCs w:val="24"/>
        </w:rPr>
        <w:t xml:space="preserve">shall </w:t>
      </w:r>
      <w:r w:rsidRPr="00497EC2">
        <w:rPr>
          <w:szCs w:val="24"/>
        </w:rPr>
        <w:t>get</w:t>
      </w:r>
      <w:r w:rsidR="009056D5">
        <w:rPr>
          <w:szCs w:val="24"/>
        </w:rPr>
        <w:t xml:space="preserve"> from:</w:t>
      </w:r>
    </w:p>
    <w:p w14:paraId="287B703A" w14:textId="77777777" w:rsidR="00465906" w:rsidRDefault="00465906">
      <w:bookmarkStart w:id="23" w:name="INPUT_25"/>
      <w:r>
        <w:rPr>
          <w:rStyle w:val="Input"/>
        </w:rPr>
        <w:t xml:space="preserve">d = a.^3; </w:t>
      </w:r>
      <w:bookmarkEnd w:id="23"/>
      <w:r>
        <w:t xml:space="preserve"> </w:t>
      </w:r>
    </w:p>
    <w:p w14:paraId="228D36A4" w14:textId="77777777" w:rsidR="00465906" w:rsidRDefault="00465906">
      <w:bookmarkStart w:id="24" w:name="INPUT_26"/>
      <w:r>
        <w:rPr>
          <w:rStyle w:val="Input"/>
        </w:rPr>
        <w:t xml:space="preserve">e = a.^4; </w:t>
      </w:r>
      <w:bookmarkEnd w:id="24"/>
      <w:r>
        <w:t xml:space="preserve"> </w:t>
      </w:r>
    </w:p>
    <w:p w14:paraId="1E75F5B1" w14:textId="77777777" w:rsidR="00465906" w:rsidRDefault="00465906">
      <w:bookmarkStart w:id="25" w:name="INPUT_27"/>
      <w:r>
        <w:rPr>
          <w:rStyle w:val="Input"/>
        </w:rPr>
        <w:t xml:space="preserve">f = sin(a); </w:t>
      </w:r>
      <w:bookmarkEnd w:id="25"/>
      <w:r>
        <w:t xml:space="preserve"> </w:t>
      </w:r>
    </w:p>
    <w:p w14:paraId="2E5F3F0D" w14:textId="77777777" w:rsidR="00465906" w:rsidRDefault="00465906">
      <w:bookmarkStart w:id="26" w:name="INPUT_28"/>
      <w:r>
        <w:rPr>
          <w:rStyle w:val="Input"/>
        </w:rPr>
        <w:t>dat</w:t>
      </w:r>
      <w:r w:rsidR="008B679F">
        <w:rPr>
          <w:rStyle w:val="Input"/>
        </w:rPr>
        <w:t>a = [a' d']</w:t>
      </w:r>
      <w:r>
        <w:rPr>
          <w:rStyle w:val="Input"/>
        </w:rPr>
        <w:t xml:space="preserve"> </w:t>
      </w:r>
      <w:bookmarkEnd w:id="26"/>
      <w:r>
        <w:t xml:space="preserve"> </w:t>
      </w:r>
    </w:p>
    <w:p w14:paraId="17028E99" w14:textId="77777777" w:rsidR="00465906" w:rsidRDefault="00465906">
      <w:bookmarkStart w:id="27" w:name="INPUT_29"/>
      <w:r>
        <w:rPr>
          <w:rStyle w:val="Input"/>
        </w:rPr>
        <w:t xml:space="preserve">plot(a', data) </w:t>
      </w:r>
      <w:bookmarkEnd w:id="27"/>
      <w:r>
        <w:t xml:space="preserve"> </w:t>
      </w:r>
    </w:p>
    <w:p w14:paraId="582531E3" w14:textId="77777777" w:rsidR="00465906" w:rsidRDefault="0074680D" w:rsidP="0074680D">
      <w:r>
        <w:rPr>
          <w:sz w:val="24"/>
          <w:szCs w:val="24"/>
        </w:rPr>
        <w:t xml:space="preserve">(horizontal </w:t>
      </w:r>
      <w:r w:rsidRPr="00AA3457">
        <w:rPr>
          <w:sz w:val="24"/>
          <w:szCs w:val="24"/>
        </w:rPr>
        <w:t xml:space="preserve">axis – values </w:t>
      </w:r>
      <w:r>
        <w:rPr>
          <w:sz w:val="24"/>
          <w:szCs w:val="24"/>
        </w:rPr>
        <w:t xml:space="preserve">of </w:t>
      </w:r>
      <w:r w:rsidRPr="0074680D">
        <w:rPr>
          <w:i/>
          <w:color w:val="FF0000"/>
          <w:sz w:val="24"/>
          <w:szCs w:val="24"/>
        </w:rPr>
        <w:t>a’</w:t>
      </w:r>
      <w:r w:rsidRPr="00AA3457">
        <w:rPr>
          <w:sz w:val="24"/>
          <w:szCs w:val="24"/>
        </w:rPr>
        <w:t xml:space="preserve">; and </w:t>
      </w:r>
      <w:r>
        <w:rPr>
          <w:sz w:val="24"/>
          <w:szCs w:val="24"/>
        </w:rPr>
        <w:t xml:space="preserve">then </w:t>
      </w:r>
      <w:r w:rsidRPr="0074680D">
        <w:rPr>
          <w:i/>
          <w:color w:val="FF0000"/>
          <w:sz w:val="24"/>
          <w:szCs w:val="24"/>
        </w:rPr>
        <w:t>a’</w:t>
      </w:r>
      <w:r>
        <w:rPr>
          <w:sz w:val="24"/>
          <w:szCs w:val="24"/>
        </w:rPr>
        <w:t xml:space="preserve"> and </w:t>
      </w:r>
      <w:r w:rsidRPr="0074680D">
        <w:rPr>
          <w:i/>
          <w:color w:val="FF0000"/>
          <w:sz w:val="24"/>
          <w:szCs w:val="24"/>
        </w:rPr>
        <w:t>d’</w:t>
      </w:r>
      <w:r>
        <w:rPr>
          <w:sz w:val="24"/>
          <w:szCs w:val="24"/>
        </w:rPr>
        <w:t xml:space="preserve"> displayed </w:t>
      </w:r>
      <w:r w:rsidRPr="00AA3457">
        <w:rPr>
          <w:sz w:val="24"/>
          <w:szCs w:val="24"/>
        </w:rPr>
        <w:t>).</w:t>
      </w:r>
    </w:p>
    <w:p w14:paraId="25F7B50C" w14:textId="77777777" w:rsidR="00712385" w:rsidRDefault="00712385"/>
    <w:p w14:paraId="2AE95032" w14:textId="77777777" w:rsidR="00465906" w:rsidRDefault="00446242">
      <w:pPr>
        <w:pStyle w:val="BodyText"/>
      </w:pPr>
      <w:r>
        <w:t>Use</w:t>
      </w:r>
      <w:r w:rsidR="00465906">
        <w:t xml:space="preserve"> the </w:t>
      </w:r>
      <w:r w:rsidR="00465906">
        <w:rPr>
          <w:i/>
          <w:iCs/>
        </w:rPr>
        <w:t>Help</w:t>
      </w:r>
      <w:r w:rsidR="00465906">
        <w:t xml:space="preserve"> on </w:t>
      </w:r>
      <w:r w:rsidR="00465906" w:rsidRPr="00446242">
        <w:rPr>
          <w:b/>
          <w:i/>
          <w:color w:val="FF0000"/>
        </w:rPr>
        <w:t>plot</w:t>
      </w:r>
      <w:r w:rsidR="00465906">
        <w:t xml:space="preserve"> </w:t>
      </w:r>
      <w:r>
        <w:t xml:space="preserve"> </w:t>
      </w:r>
      <w:r w:rsidR="00465906">
        <w:t>to see the various variants of plotting.</w:t>
      </w:r>
    </w:p>
    <w:p w14:paraId="53B668E7" w14:textId="77777777" w:rsidR="006D33A0" w:rsidRDefault="006D33A0">
      <w:pPr>
        <w:rPr>
          <w:rStyle w:val="Input"/>
        </w:rPr>
      </w:pPr>
      <w:bookmarkStart w:id="28" w:name="INPUT_31"/>
    </w:p>
    <w:p w14:paraId="17E33E7C" w14:textId="68B13239" w:rsidR="00465906" w:rsidRDefault="00465906">
      <w:r>
        <w:rPr>
          <w:rStyle w:val="Input"/>
        </w:rPr>
        <w:t>plot(</w:t>
      </w:r>
      <w:proofErr w:type="spellStart"/>
      <w:r w:rsidR="006D33A0">
        <w:rPr>
          <w:rStyle w:val="Input"/>
        </w:rPr>
        <w:t>a,f</w:t>
      </w:r>
      <w:proofErr w:type="spellEnd"/>
      <w:r>
        <w:rPr>
          <w:rStyle w:val="Input"/>
        </w:rPr>
        <w:t>)</w:t>
      </w:r>
      <w:bookmarkEnd w:id="28"/>
      <w:r>
        <w:t xml:space="preserve"> </w:t>
      </w:r>
    </w:p>
    <w:p w14:paraId="03E0E95A" w14:textId="363F1054" w:rsidR="006D33A0" w:rsidRDefault="006D33A0"/>
    <w:p w14:paraId="6664CE0D" w14:textId="2C62430E" w:rsidR="00FB1F45" w:rsidRDefault="00000000">
      <w:pPr>
        <w:pStyle w:val="BodyText"/>
      </w:pPr>
      <w:r>
        <w:rPr>
          <w:noProof/>
        </w:rPr>
        <w:pict w14:anchorId="6573D767">
          <v:shape id="_x0000_s1085" type="#_x0000_t75" style="position:absolute;margin-left:311.95pt;margin-top:1.8pt;width:184.95pt;height:140.35pt;z-index:-4;visibility:visible;mso-wrap-style:square;mso-position-horizontal-relative:text;mso-position-vertical-relative:text">
            <v:imagedata r:id="rId12" o:title=""/>
          </v:shape>
        </w:pict>
      </w:r>
      <w:r w:rsidR="00465906">
        <w:t xml:space="preserve">We don't </w:t>
      </w:r>
      <w:r w:rsidR="009C0D91">
        <w:t>need</w:t>
      </w:r>
      <w:r w:rsidR="00465906">
        <w:t xml:space="preserve"> our data to be </w:t>
      </w:r>
      <w:r w:rsidR="00A66B8C">
        <w:t>‘clean’</w:t>
      </w:r>
      <w:r w:rsidR="00465906">
        <w:t xml:space="preserve"> –</w:t>
      </w:r>
    </w:p>
    <w:p w14:paraId="4441B6F1" w14:textId="77777777" w:rsidR="00FB1F45" w:rsidRDefault="00465906">
      <w:pPr>
        <w:pStyle w:val="BodyText"/>
      </w:pPr>
      <w:r>
        <w:t xml:space="preserve"> this wouldn't </w:t>
      </w:r>
      <w:r w:rsidR="00DF6657">
        <w:t xml:space="preserve">help when we later </w:t>
      </w:r>
      <w:r w:rsidR="00D72E56">
        <w:t xml:space="preserve">use it </w:t>
      </w:r>
    </w:p>
    <w:p w14:paraId="28141CCF" w14:textId="77777777" w:rsidR="00FB1F45" w:rsidRDefault="00D72E56">
      <w:pPr>
        <w:pStyle w:val="BodyText"/>
      </w:pPr>
      <w:r>
        <w:t>for Neural Network (NN) training</w:t>
      </w:r>
      <w:r w:rsidR="00465906">
        <w:t xml:space="preserve">. </w:t>
      </w:r>
    </w:p>
    <w:p w14:paraId="26A20233" w14:textId="77777777" w:rsidR="00FB1F45" w:rsidRDefault="00465906">
      <w:pPr>
        <w:pStyle w:val="BodyText"/>
      </w:pPr>
      <w:r>
        <w:t xml:space="preserve">We will see how to create </w:t>
      </w:r>
      <w:r w:rsidR="009056D5">
        <w:t xml:space="preserve">a </w:t>
      </w:r>
      <w:r>
        <w:t>'noisy' data</w:t>
      </w:r>
      <w:r w:rsidR="00DF6657">
        <w:t xml:space="preserve">, </w:t>
      </w:r>
    </w:p>
    <w:p w14:paraId="303B1F91" w14:textId="77777777" w:rsidR="00465906" w:rsidRDefault="00DF6657">
      <w:pPr>
        <w:pStyle w:val="BodyText"/>
      </w:pPr>
      <w:r>
        <w:t>which could</w:t>
      </w:r>
      <w:r w:rsidR="00465906">
        <w:t xml:space="preserve"> </w:t>
      </w:r>
      <w:r w:rsidR="00D72E56">
        <w:t xml:space="preserve">be useful for NN </w:t>
      </w:r>
      <w:r w:rsidR="00464D41">
        <w:t xml:space="preserve">training and </w:t>
      </w:r>
      <w:r w:rsidR="00D72E56">
        <w:t>testing</w:t>
      </w:r>
      <w:r w:rsidR="00465906">
        <w:t>.</w:t>
      </w:r>
      <w:r w:rsidR="00FB1F45" w:rsidRPr="00FB1F45">
        <w:rPr>
          <w:noProof/>
          <w:lang w:val="en-GB" w:eastAsia="en-GB"/>
        </w:rPr>
        <w:t xml:space="preserve"> </w:t>
      </w:r>
      <w:r w:rsidR="00465906">
        <w:t xml:space="preserve"> </w:t>
      </w:r>
    </w:p>
    <w:p w14:paraId="6736CAA0" w14:textId="77777777" w:rsidR="00465906" w:rsidRDefault="00465906">
      <w:bookmarkStart w:id="29" w:name="INPUT_32"/>
      <w:r>
        <w:rPr>
          <w:rStyle w:val="Input"/>
        </w:rPr>
        <w:t>a = 0:</w:t>
      </w:r>
      <w:r w:rsidR="009056D5">
        <w:rPr>
          <w:rStyle w:val="Input"/>
        </w:rPr>
        <w:t xml:space="preserve"> </w:t>
      </w:r>
      <w:r>
        <w:rPr>
          <w:rStyle w:val="Input"/>
        </w:rPr>
        <w:t>0.01:</w:t>
      </w:r>
      <w:r w:rsidR="009056D5">
        <w:rPr>
          <w:rStyle w:val="Input"/>
        </w:rPr>
        <w:t xml:space="preserve"> </w:t>
      </w:r>
      <w:r>
        <w:rPr>
          <w:rStyle w:val="Input"/>
        </w:rPr>
        <w:t xml:space="preserve">2*pi; </w:t>
      </w:r>
      <w:bookmarkEnd w:id="29"/>
      <w:r>
        <w:t xml:space="preserve"> </w:t>
      </w:r>
    </w:p>
    <w:p w14:paraId="3C084ADF" w14:textId="77777777" w:rsidR="00465906" w:rsidRDefault="00465906">
      <w:bookmarkStart w:id="30" w:name="INPUT_33"/>
      <w:r>
        <w:rPr>
          <w:rStyle w:val="Input"/>
        </w:rPr>
        <w:t xml:space="preserve">b = a.^2; </w:t>
      </w:r>
      <w:bookmarkEnd w:id="30"/>
      <w:r>
        <w:t xml:space="preserve"> </w:t>
      </w:r>
    </w:p>
    <w:p w14:paraId="252D1253" w14:textId="77777777" w:rsidR="00465906" w:rsidRDefault="00465906">
      <w:bookmarkStart w:id="31" w:name="INPUT_34"/>
      <w:r>
        <w:rPr>
          <w:rStyle w:val="Input"/>
        </w:rPr>
        <w:t xml:space="preserve">c = a.^3; </w:t>
      </w:r>
      <w:bookmarkEnd w:id="31"/>
      <w:r>
        <w:t xml:space="preserve"> </w:t>
      </w:r>
    </w:p>
    <w:p w14:paraId="4D24AE4D" w14:textId="77777777" w:rsidR="00465906" w:rsidRDefault="00465906">
      <w:bookmarkStart w:id="32" w:name="INPUT_35"/>
      <w:r>
        <w:rPr>
          <w:rStyle w:val="Input"/>
        </w:rPr>
        <w:t xml:space="preserve">d = a.^4; </w:t>
      </w:r>
      <w:bookmarkEnd w:id="32"/>
      <w:r>
        <w:t xml:space="preserve"> </w:t>
      </w:r>
    </w:p>
    <w:p w14:paraId="133FAA00" w14:textId="77777777" w:rsidR="00465906" w:rsidRDefault="00465906">
      <w:bookmarkStart w:id="33" w:name="INPUT_36"/>
      <w:r>
        <w:rPr>
          <w:rStyle w:val="Input"/>
        </w:rPr>
        <w:t xml:space="preserve">e = sin(a); </w:t>
      </w:r>
      <w:bookmarkEnd w:id="33"/>
      <w:r>
        <w:t xml:space="preserve"> </w:t>
      </w:r>
    </w:p>
    <w:p w14:paraId="0C69764E" w14:textId="615F196D" w:rsidR="00465906" w:rsidRDefault="00465906">
      <w:bookmarkStart w:id="34" w:name="INPUT_37"/>
      <w:r>
        <w:rPr>
          <w:rStyle w:val="Input"/>
        </w:rPr>
        <w:t>f = 0.05*</w:t>
      </w:r>
      <w:proofErr w:type="spellStart"/>
      <w:r>
        <w:rPr>
          <w:rStyle w:val="Input"/>
        </w:rPr>
        <w:t>randn</w:t>
      </w:r>
      <w:proofErr w:type="spellEnd"/>
      <w:r>
        <w:rPr>
          <w:rStyle w:val="Input"/>
        </w:rPr>
        <w:t>(size(a));</w:t>
      </w:r>
      <w:bookmarkEnd w:id="34"/>
      <w:r>
        <w:t xml:space="preserve"> </w:t>
      </w:r>
    </w:p>
    <w:p w14:paraId="44EC3992" w14:textId="13EDBF47" w:rsidR="00465906" w:rsidRDefault="00000000">
      <w:pPr>
        <w:pStyle w:val="Header"/>
        <w:tabs>
          <w:tab w:val="clear" w:pos="4153"/>
          <w:tab w:val="clear" w:pos="8306"/>
        </w:tabs>
      </w:pPr>
      <w:r>
        <w:rPr>
          <w:noProof/>
        </w:rPr>
        <w:pict w14:anchorId="281B7D96">
          <v:shape id="_x0000_s1080" type="#_x0000_t75" style="position:absolute;margin-left:312.8pt;margin-top:10.4pt;width:187.1pt;height:145.65pt;z-index:-7;visibility:visible;mso-wrap-style:square;mso-position-horizontal-relative:text;mso-position-vertical-relative:text" wrapcoords="-63 0 -63 21506 21600 21506 21600 0 -63 0">
            <v:imagedata r:id="rId13" o:title=""/>
            <w10:wrap type="tight"/>
          </v:shape>
        </w:pict>
      </w:r>
    </w:p>
    <w:p w14:paraId="35696876" w14:textId="3C1BDCAD" w:rsidR="00464D41" w:rsidRDefault="00465906">
      <w:pPr>
        <w:pStyle w:val="BodyText"/>
      </w:pPr>
      <w:r>
        <w:t xml:space="preserve">This last </w:t>
      </w:r>
      <w:r w:rsidR="003031EF">
        <w:t xml:space="preserve">statement </w:t>
      </w:r>
      <w:r>
        <w:t xml:space="preserve">gives a random matrix </w:t>
      </w:r>
    </w:p>
    <w:p w14:paraId="27D94937" w14:textId="77777777" w:rsidR="00464D41" w:rsidRDefault="00465906">
      <w:pPr>
        <w:pStyle w:val="BodyText"/>
      </w:pPr>
      <w:r>
        <w:t xml:space="preserve">of the same dimensions as </w:t>
      </w:r>
      <w:r>
        <w:rPr>
          <w:b/>
          <w:bCs/>
          <w:i/>
          <w:iCs/>
        </w:rPr>
        <w:t>a</w:t>
      </w:r>
      <w:r>
        <w:t xml:space="preserve"> (the 0.05 factor </w:t>
      </w:r>
    </w:p>
    <w:p w14:paraId="55DA8E5B" w14:textId="77777777" w:rsidR="00464D41" w:rsidRDefault="00465906">
      <w:pPr>
        <w:pStyle w:val="BodyText"/>
      </w:pPr>
      <w:r>
        <w:t xml:space="preserve">is to make the random values small). </w:t>
      </w:r>
    </w:p>
    <w:p w14:paraId="3C942EEC" w14:textId="20B881FA" w:rsidR="00464D41" w:rsidRDefault="00465906">
      <w:pPr>
        <w:pStyle w:val="BodyText"/>
      </w:pPr>
      <w:r>
        <w:t>We won't actually use</w:t>
      </w:r>
      <w:r w:rsidR="00A135DB">
        <w:t xml:space="preserve"> </w:t>
      </w:r>
      <w:r>
        <w:t xml:space="preserve"> </w:t>
      </w:r>
      <w:r w:rsidRPr="00A135DB">
        <w:rPr>
          <w:b/>
          <w:bCs/>
          <w:i/>
          <w:color w:val="FF0000"/>
        </w:rPr>
        <w:t>f</w:t>
      </w:r>
      <w:r w:rsidRPr="00A135DB">
        <w:rPr>
          <w:color w:val="FF0000"/>
        </w:rPr>
        <w:t xml:space="preserve"> </w:t>
      </w:r>
      <w:r>
        <w:t xml:space="preserve"> right now</w:t>
      </w:r>
      <w:r w:rsidR="003031EF">
        <w:t>, though</w:t>
      </w:r>
      <w:r w:rsidR="009C0D91">
        <w:t>,</w:t>
      </w:r>
      <w:r w:rsidR="003031EF">
        <w:t xml:space="preserve"> </w:t>
      </w:r>
    </w:p>
    <w:p w14:paraId="1BD8E2DC" w14:textId="77777777" w:rsidR="00465906" w:rsidRDefault="003031EF">
      <w:pPr>
        <w:pStyle w:val="BodyText"/>
      </w:pPr>
      <w:r>
        <w:t>you might want to look at it.</w:t>
      </w:r>
    </w:p>
    <w:p w14:paraId="6A83E491" w14:textId="77777777" w:rsidR="00712385" w:rsidRPr="00A77257" w:rsidRDefault="00712385">
      <w:pPr>
        <w:rPr>
          <w:rStyle w:val="Input"/>
          <w:color w:val="auto"/>
        </w:rPr>
      </w:pPr>
    </w:p>
    <w:p w14:paraId="60E475ED" w14:textId="77777777" w:rsidR="00FB1F45" w:rsidRDefault="00465906">
      <w:r>
        <w:rPr>
          <w:rStyle w:val="Input"/>
        </w:rPr>
        <w:t xml:space="preserve">plot(a, f); </w:t>
      </w:r>
      <w:r>
        <w:t xml:space="preserve"> </w:t>
      </w:r>
    </w:p>
    <w:p w14:paraId="378CEA7A" w14:textId="77777777" w:rsidR="00FB1F45" w:rsidRDefault="00DF6657">
      <w:pPr>
        <w:rPr>
          <w:sz w:val="24"/>
          <w:szCs w:val="24"/>
        </w:rPr>
      </w:pPr>
      <w:r w:rsidRPr="00DF6657">
        <w:rPr>
          <w:sz w:val="24"/>
          <w:szCs w:val="24"/>
        </w:rPr>
        <w:t xml:space="preserve">(for each </w:t>
      </w:r>
      <w:r w:rsidR="00945435">
        <w:rPr>
          <w:sz w:val="24"/>
          <w:szCs w:val="24"/>
        </w:rPr>
        <w:t xml:space="preserve">of the 629 </w:t>
      </w:r>
      <w:r w:rsidRPr="00DF6657">
        <w:rPr>
          <w:sz w:val="24"/>
          <w:szCs w:val="24"/>
        </w:rPr>
        <w:t>value</w:t>
      </w:r>
      <w:r w:rsidR="00945435">
        <w:rPr>
          <w:sz w:val="24"/>
          <w:szCs w:val="24"/>
        </w:rPr>
        <w:t>s</w:t>
      </w:r>
      <w:r w:rsidRPr="00DF6657">
        <w:rPr>
          <w:sz w:val="24"/>
          <w:szCs w:val="24"/>
        </w:rPr>
        <w:t xml:space="preserve"> of </w:t>
      </w:r>
      <w:r w:rsidRPr="00DF6657">
        <w:rPr>
          <w:b/>
          <w:i/>
          <w:color w:val="FF0000"/>
          <w:sz w:val="24"/>
          <w:szCs w:val="24"/>
        </w:rPr>
        <w:t>a</w:t>
      </w:r>
      <w:r w:rsidRPr="00DF6657">
        <w:rPr>
          <w:sz w:val="24"/>
          <w:szCs w:val="24"/>
        </w:rPr>
        <w:t xml:space="preserve">, </w:t>
      </w:r>
    </w:p>
    <w:p w14:paraId="340C1AF2" w14:textId="77777777" w:rsidR="00465906" w:rsidRDefault="00DF6657">
      <w:r w:rsidRPr="00DF6657">
        <w:rPr>
          <w:sz w:val="24"/>
          <w:szCs w:val="24"/>
        </w:rPr>
        <w:t xml:space="preserve">a random value </w:t>
      </w:r>
      <w:r w:rsidRPr="00DF6657">
        <w:rPr>
          <w:b/>
          <w:i/>
          <w:color w:val="FF0000"/>
          <w:sz w:val="24"/>
          <w:szCs w:val="24"/>
        </w:rPr>
        <w:t xml:space="preserve">f  </w:t>
      </w:r>
      <w:r w:rsidRPr="00DF6657">
        <w:rPr>
          <w:sz w:val="24"/>
          <w:szCs w:val="24"/>
        </w:rPr>
        <w:t>will be plotted)</w:t>
      </w:r>
      <w:r>
        <w:t xml:space="preserve"> </w:t>
      </w:r>
    </w:p>
    <w:p w14:paraId="4F727A79" w14:textId="77777777" w:rsidR="00712385" w:rsidRDefault="00712385"/>
    <w:p w14:paraId="75D15583" w14:textId="77777777" w:rsidR="00FB1F45" w:rsidRDefault="003031EF" w:rsidP="003031EF">
      <w:pPr>
        <w:pStyle w:val="Header"/>
        <w:tabs>
          <w:tab w:val="clear" w:pos="4153"/>
          <w:tab w:val="clear" w:pos="8306"/>
        </w:tabs>
        <w:rPr>
          <w:sz w:val="24"/>
          <w:szCs w:val="24"/>
        </w:rPr>
      </w:pPr>
      <w:r w:rsidRPr="003031EF">
        <w:rPr>
          <w:sz w:val="24"/>
          <w:szCs w:val="24"/>
        </w:rPr>
        <w:t xml:space="preserve">You can save this sequence of statements, </w:t>
      </w:r>
    </w:p>
    <w:p w14:paraId="7ACA6F75" w14:textId="77777777" w:rsidR="003031EF" w:rsidRPr="003031EF" w:rsidRDefault="003031EF" w:rsidP="003031EF">
      <w:pPr>
        <w:pStyle w:val="Header"/>
        <w:tabs>
          <w:tab w:val="clear" w:pos="4153"/>
          <w:tab w:val="clear" w:pos="8306"/>
        </w:tabs>
        <w:rPr>
          <w:sz w:val="24"/>
          <w:szCs w:val="24"/>
        </w:rPr>
      </w:pPr>
      <w:r w:rsidRPr="003031EF">
        <w:rPr>
          <w:sz w:val="24"/>
          <w:szCs w:val="24"/>
        </w:rPr>
        <w:t>so that in later use, you don’t need to type it in again.</w:t>
      </w:r>
    </w:p>
    <w:p w14:paraId="4322D8DC" w14:textId="77777777" w:rsidR="003031EF" w:rsidRDefault="003031EF" w:rsidP="003031EF">
      <w:pPr>
        <w:pStyle w:val="Header"/>
        <w:tabs>
          <w:tab w:val="clear" w:pos="4153"/>
          <w:tab w:val="clear" w:pos="8306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Type </w:t>
      </w:r>
      <w:r w:rsidRPr="003031EF">
        <w:rPr>
          <w:b/>
          <w:i/>
          <w:color w:val="FF0000"/>
          <w:sz w:val="24"/>
          <w:szCs w:val="24"/>
        </w:rPr>
        <w:t>edit</w:t>
      </w:r>
      <w:r>
        <w:rPr>
          <w:sz w:val="24"/>
          <w:szCs w:val="24"/>
        </w:rPr>
        <w:t xml:space="preserve"> to open the MATLAB text editor:</w:t>
      </w:r>
    </w:p>
    <w:p w14:paraId="2AE6456B" w14:textId="77777777" w:rsidR="003031EF" w:rsidRPr="003031EF" w:rsidRDefault="003031EF" w:rsidP="003031EF">
      <w:pPr>
        <w:pStyle w:val="Header"/>
        <w:tabs>
          <w:tab w:val="clear" w:pos="4153"/>
          <w:tab w:val="clear" w:pos="8306"/>
        </w:tabs>
        <w:rPr>
          <w:rFonts w:ascii="Courier New" w:hAnsi="Courier New" w:cs="Courier New"/>
          <w:b/>
          <w:i/>
          <w:color w:val="FF0000"/>
          <w:sz w:val="24"/>
          <w:szCs w:val="24"/>
        </w:rPr>
      </w:pPr>
      <w:r w:rsidRPr="003031EF">
        <w:rPr>
          <w:rFonts w:ascii="Courier New" w:hAnsi="Courier New" w:cs="Courier New"/>
          <w:b/>
          <w:i/>
          <w:color w:val="FF0000"/>
          <w:sz w:val="24"/>
          <w:szCs w:val="24"/>
        </w:rPr>
        <w:t>edit</w:t>
      </w:r>
    </w:p>
    <w:p w14:paraId="5F01D703" w14:textId="77777777" w:rsidR="003031EF" w:rsidRPr="003031EF" w:rsidRDefault="00000000" w:rsidP="003031EF">
      <w:pPr>
        <w:pStyle w:val="Header"/>
        <w:tabs>
          <w:tab w:val="clear" w:pos="4153"/>
          <w:tab w:val="clear" w:pos="8306"/>
        </w:tabs>
        <w:rPr>
          <w:sz w:val="24"/>
          <w:szCs w:val="24"/>
        </w:rPr>
      </w:pPr>
      <w:r>
        <w:rPr>
          <w:noProof/>
        </w:rPr>
        <w:pict w14:anchorId="41AD9DF0">
          <v:shape id="_x0000_s1081" type="#_x0000_t75" style="position:absolute;margin-left:284.7pt;margin-top:11.05pt;width:219.6pt;height:117.85pt;z-index:-6;visibility:visible;mso-wrap-style:square;mso-position-horizontal-relative:text;mso-position-vertical-relative:text">
            <v:imagedata r:id="rId14" o:title=""/>
          </v:shape>
        </w:pict>
      </w:r>
      <w:r w:rsidR="003031EF" w:rsidRPr="003031EF">
        <w:rPr>
          <w:sz w:val="24"/>
          <w:szCs w:val="24"/>
        </w:rPr>
        <w:t>Then copy and paste the sequence and save it as a</w:t>
      </w:r>
      <w:r w:rsidR="003031EF">
        <w:rPr>
          <w:sz w:val="24"/>
          <w:szCs w:val="24"/>
        </w:rPr>
        <w:t>n</w:t>
      </w:r>
      <w:r w:rsidR="003031EF" w:rsidRPr="003031EF">
        <w:rPr>
          <w:sz w:val="24"/>
          <w:szCs w:val="24"/>
        </w:rPr>
        <w:t xml:space="preserve"> </w:t>
      </w:r>
      <w:r w:rsidR="003031EF" w:rsidRPr="003031EF">
        <w:rPr>
          <w:b/>
          <w:i/>
          <w:sz w:val="24"/>
          <w:szCs w:val="24"/>
        </w:rPr>
        <w:t>.m</w:t>
      </w:r>
      <w:r w:rsidR="003031EF" w:rsidRPr="003031EF">
        <w:rPr>
          <w:sz w:val="24"/>
          <w:szCs w:val="24"/>
        </w:rPr>
        <w:t xml:space="preserve"> file.</w:t>
      </w:r>
    </w:p>
    <w:p w14:paraId="64A27052" w14:textId="77777777" w:rsidR="00465906" w:rsidRDefault="00465906">
      <w:pPr>
        <w:pStyle w:val="BodyText"/>
      </w:pPr>
      <w:r>
        <w:t xml:space="preserve">Now, </w:t>
      </w:r>
      <w:proofErr w:type="spellStart"/>
      <w:r>
        <w:t>visualise</w:t>
      </w:r>
      <w:proofErr w:type="spellEnd"/>
      <w:r>
        <w:t xml:space="preserve"> the </w:t>
      </w:r>
      <w:r w:rsidRPr="009056D5">
        <w:rPr>
          <w:b/>
          <w:i/>
        </w:rPr>
        <w:t>sin()</w:t>
      </w:r>
      <w:r>
        <w:t xml:space="preserve"> function:</w:t>
      </w:r>
    </w:p>
    <w:p w14:paraId="46BBD8A6" w14:textId="77777777" w:rsidR="00712385" w:rsidRPr="001F7B90" w:rsidRDefault="00712385">
      <w:pPr>
        <w:rPr>
          <w:rStyle w:val="Input"/>
          <w:b w:val="0"/>
          <w:bCs/>
          <w:i w:val="0"/>
          <w:iCs/>
          <w:color w:val="auto"/>
        </w:rPr>
      </w:pPr>
    </w:p>
    <w:p w14:paraId="2F73307F" w14:textId="77777777" w:rsidR="00712385" w:rsidRPr="001F7B90" w:rsidRDefault="00712385">
      <w:pPr>
        <w:rPr>
          <w:rStyle w:val="Input"/>
          <w:b w:val="0"/>
          <w:bCs/>
          <w:i w:val="0"/>
          <w:iCs/>
          <w:color w:val="auto"/>
        </w:rPr>
      </w:pPr>
    </w:p>
    <w:p w14:paraId="711849F5" w14:textId="77777777" w:rsidR="00712385" w:rsidRPr="001F7B90" w:rsidRDefault="00712385">
      <w:pPr>
        <w:rPr>
          <w:rStyle w:val="Input"/>
          <w:b w:val="0"/>
          <w:bCs/>
          <w:i w:val="0"/>
          <w:iCs/>
          <w:color w:val="auto"/>
        </w:rPr>
      </w:pPr>
    </w:p>
    <w:p w14:paraId="4BDA2354" w14:textId="77777777" w:rsidR="00465906" w:rsidRDefault="00465906">
      <w:r>
        <w:rPr>
          <w:rStyle w:val="Input"/>
        </w:rPr>
        <w:t xml:space="preserve">plot(a, e); </w:t>
      </w:r>
      <w:r>
        <w:t xml:space="preserve"> </w:t>
      </w:r>
    </w:p>
    <w:p w14:paraId="0A8A39F1" w14:textId="77777777" w:rsidR="00465906" w:rsidRDefault="00465906">
      <w:pPr>
        <w:rPr>
          <w:sz w:val="24"/>
        </w:rPr>
      </w:pPr>
    </w:p>
    <w:p w14:paraId="73DD7FA8" w14:textId="77777777" w:rsidR="00712385" w:rsidRDefault="00712385">
      <w:pPr>
        <w:rPr>
          <w:sz w:val="24"/>
        </w:rPr>
      </w:pPr>
    </w:p>
    <w:p w14:paraId="13773736" w14:textId="77777777" w:rsidR="00712385" w:rsidRDefault="00712385">
      <w:pPr>
        <w:rPr>
          <w:sz w:val="24"/>
        </w:rPr>
      </w:pPr>
    </w:p>
    <w:p w14:paraId="5F8DCABD" w14:textId="77777777" w:rsidR="00712385" w:rsidRDefault="00712385">
      <w:pPr>
        <w:rPr>
          <w:sz w:val="24"/>
        </w:rPr>
      </w:pPr>
    </w:p>
    <w:p w14:paraId="5DA7905F" w14:textId="77777777" w:rsidR="00FB1F45" w:rsidRDefault="00000000">
      <w:pPr>
        <w:rPr>
          <w:sz w:val="24"/>
        </w:rPr>
      </w:pPr>
      <w:r>
        <w:rPr>
          <w:noProof/>
        </w:rPr>
        <w:pict w14:anchorId="3C90CDBD">
          <v:shape id="_x0000_s1082" type="#_x0000_t75" style="position:absolute;margin-left:288.1pt;margin-top:2.35pt;width:220.2pt;height:124.3pt;z-index:-5;visibility:visible;mso-wrap-style:square;mso-position-horizontal-relative:text;mso-position-vertical-relative:text" wrapcoords="-61 0 -61 21512 21600 21512 21600 0 -61 0">
            <v:imagedata r:id="rId15" o:title=""/>
            <w10:wrap type="tight"/>
          </v:shape>
        </w:pict>
      </w:r>
      <w:r w:rsidR="00465906">
        <w:rPr>
          <w:sz w:val="24"/>
        </w:rPr>
        <w:t xml:space="preserve">To bring some ‘noise’ in it, </w:t>
      </w:r>
      <w:r w:rsidR="00B16FC3">
        <w:rPr>
          <w:sz w:val="24"/>
        </w:rPr>
        <w:t>we will use</w:t>
      </w:r>
    </w:p>
    <w:p w14:paraId="005A72F1" w14:textId="77777777" w:rsidR="00FB1F45" w:rsidRDefault="00B16FC3">
      <w:pPr>
        <w:rPr>
          <w:sz w:val="24"/>
        </w:rPr>
      </w:pPr>
      <w:r>
        <w:rPr>
          <w:sz w:val="24"/>
        </w:rPr>
        <w:t xml:space="preserve"> the</w:t>
      </w:r>
      <w:r w:rsidR="00C37C4A">
        <w:rPr>
          <w:sz w:val="24"/>
        </w:rPr>
        <w:t xml:space="preserve"> </w:t>
      </w:r>
      <w:r>
        <w:rPr>
          <w:sz w:val="24"/>
        </w:rPr>
        <w:t xml:space="preserve"> </w:t>
      </w:r>
      <w:r w:rsidRPr="00B16FC3">
        <w:rPr>
          <w:b/>
          <w:i/>
          <w:color w:val="FF0000"/>
          <w:sz w:val="24"/>
        </w:rPr>
        <w:t>f</w:t>
      </w:r>
      <w:r>
        <w:rPr>
          <w:sz w:val="24"/>
        </w:rPr>
        <w:t xml:space="preserve"> </w:t>
      </w:r>
      <w:r w:rsidR="00C37C4A">
        <w:rPr>
          <w:sz w:val="24"/>
        </w:rPr>
        <w:t xml:space="preserve"> </w:t>
      </w:r>
      <w:r>
        <w:rPr>
          <w:sz w:val="24"/>
        </w:rPr>
        <w:t>vector (629 values).</w:t>
      </w:r>
      <w:r w:rsidR="00465906">
        <w:rPr>
          <w:sz w:val="24"/>
        </w:rPr>
        <w:t xml:space="preserve"> </w:t>
      </w:r>
    </w:p>
    <w:p w14:paraId="28F846A4" w14:textId="77777777" w:rsidR="00465906" w:rsidRDefault="00B16FC3">
      <w:pPr>
        <w:rPr>
          <w:sz w:val="24"/>
        </w:rPr>
      </w:pPr>
      <w:r>
        <w:rPr>
          <w:sz w:val="24"/>
        </w:rPr>
        <w:t>U</w:t>
      </w:r>
      <w:r w:rsidR="00465906">
        <w:rPr>
          <w:sz w:val="24"/>
        </w:rPr>
        <w:t xml:space="preserve">se the </w:t>
      </w:r>
      <w:r w:rsidR="00465906">
        <w:rPr>
          <w:i/>
          <w:iCs/>
          <w:sz w:val="24"/>
        </w:rPr>
        <w:t>Help</w:t>
      </w:r>
      <w:r w:rsidR="00465906">
        <w:rPr>
          <w:sz w:val="24"/>
        </w:rPr>
        <w:t xml:space="preserve"> to read more about</w:t>
      </w:r>
      <w:r w:rsidRPr="00B16FC3">
        <w:rPr>
          <w:sz w:val="24"/>
        </w:rPr>
        <w:t xml:space="preserve"> </w:t>
      </w:r>
      <w:r>
        <w:rPr>
          <w:sz w:val="24"/>
        </w:rPr>
        <w:t xml:space="preserve">the </w:t>
      </w:r>
      <w:proofErr w:type="spellStart"/>
      <w:r w:rsidRPr="00D10D9B">
        <w:rPr>
          <w:b/>
          <w:i/>
          <w:sz w:val="24"/>
        </w:rPr>
        <w:t>randn</w:t>
      </w:r>
      <w:proofErr w:type="spellEnd"/>
      <w:r w:rsidRPr="00D10D9B">
        <w:rPr>
          <w:b/>
          <w:i/>
          <w:sz w:val="24"/>
        </w:rPr>
        <w:t>()</w:t>
      </w:r>
      <w:r>
        <w:rPr>
          <w:sz w:val="24"/>
        </w:rPr>
        <w:t xml:space="preserve"> function</w:t>
      </w:r>
      <w:r w:rsidR="00465906">
        <w:rPr>
          <w:sz w:val="24"/>
        </w:rPr>
        <w:t>:</w:t>
      </w:r>
    </w:p>
    <w:p w14:paraId="57BAD92B" w14:textId="77777777" w:rsidR="00B16FC3" w:rsidRDefault="00B16FC3">
      <w:pPr>
        <w:rPr>
          <w:sz w:val="24"/>
        </w:rPr>
      </w:pPr>
    </w:p>
    <w:p w14:paraId="362A3BCF" w14:textId="77777777" w:rsidR="00465906" w:rsidRDefault="00465906">
      <w:r>
        <w:rPr>
          <w:rStyle w:val="Input"/>
        </w:rPr>
        <w:t>plot(a, (</w:t>
      </w:r>
      <w:proofErr w:type="spellStart"/>
      <w:r>
        <w:rPr>
          <w:rStyle w:val="Input"/>
        </w:rPr>
        <w:t>e+f</w:t>
      </w:r>
      <w:proofErr w:type="spellEnd"/>
      <w:r>
        <w:rPr>
          <w:rStyle w:val="Input"/>
        </w:rPr>
        <w:t xml:space="preserve">)); </w:t>
      </w:r>
      <w:r>
        <w:t xml:space="preserve"> </w:t>
      </w:r>
    </w:p>
    <w:p w14:paraId="0D455157" w14:textId="77777777" w:rsidR="00465906" w:rsidRDefault="00465906">
      <w:pPr>
        <w:rPr>
          <w:sz w:val="24"/>
        </w:rPr>
      </w:pPr>
    </w:p>
    <w:p w14:paraId="374E219D" w14:textId="77777777" w:rsidR="00712385" w:rsidRDefault="00712385">
      <w:pPr>
        <w:rPr>
          <w:sz w:val="24"/>
        </w:rPr>
      </w:pPr>
    </w:p>
    <w:p w14:paraId="4B6C67EA" w14:textId="77777777" w:rsidR="00712385" w:rsidRDefault="00712385">
      <w:pPr>
        <w:rPr>
          <w:sz w:val="24"/>
        </w:rPr>
      </w:pPr>
    </w:p>
    <w:p w14:paraId="18DB5AB8" w14:textId="77777777" w:rsidR="00712385" w:rsidRDefault="00712385">
      <w:pPr>
        <w:rPr>
          <w:sz w:val="24"/>
        </w:rPr>
      </w:pPr>
    </w:p>
    <w:p w14:paraId="32340F19" w14:textId="77777777" w:rsidR="00465906" w:rsidRDefault="00465906">
      <w:pPr>
        <w:rPr>
          <w:sz w:val="24"/>
        </w:rPr>
      </w:pPr>
      <w:r>
        <w:rPr>
          <w:sz w:val="24"/>
        </w:rPr>
        <w:t>You can put all the above vectors into one matrix</w:t>
      </w:r>
      <w:r w:rsidR="00B16FC3">
        <w:rPr>
          <w:sz w:val="24"/>
        </w:rPr>
        <w:t xml:space="preserve"> (what will be its size?)</w:t>
      </w:r>
      <w:r>
        <w:rPr>
          <w:sz w:val="24"/>
        </w:rPr>
        <w:t>:</w:t>
      </w:r>
    </w:p>
    <w:p w14:paraId="12340C26" w14:textId="77777777" w:rsidR="00465906" w:rsidRDefault="00465906">
      <w:bookmarkStart w:id="35" w:name="INPUT_38"/>
      <w:r>
        <w:rPr>
          <w:rStyle w:val="Input"/>
        </w:rPr>
        <w:t xml:space="preserve">data = [a' b' c' d' e']; </w:t>
      </w:r>
      <w:bookmarkEnd w:id="35"/>
      <w:r>
        <w:t xml:space="preserve"> </w:t>
      </w:r>
    </w:p>
    <w:p w14:paraId="71C2CE04" w14:textId="77777777" w:rsidR="00465906" w:rsidRDefault="00465906"/>
    <w:p w14:paraId="596662D7" w14:textId="77777777" w:rsidR="00465906" w:rsidRDefault="00465906">
      <w:pPr>
        <w:pStyle w:val="BodyText"/>
      </w:pPr>
      <w:r>
        <w:t xml:space="preserve">Now, we will save the matrix </w:t>
      </w:r>
      <w:r>
        <w:rPr>
          <w:b/>
          <w:bCs/>
          <w:i/>
          <w:iCs/>
        </w:rPr>
        <w:t>data</w:t>
      </w:r>
      <w:r w:rsidR="00945435">
        <w:rPr>
          <w:b/>
          <w:bCs/>
          <w:i/>
          <w:iCs/>
        </w:rPr>
        <w:t>,</w:t>
      </w:r>
      <w:r>
        <w:t xml:space="preserve"> to use it later</w:t>
      </w:r>
      <w:r w:rsidR="00945435">
        <w:t>,</w:t>
      </w:r>
      <w:r>
        <w:t xml:space="preserve"> </w:t>
      </w:r>
      <w:r w:rsidR="00945435">
        <w:t>with:</w:t>
      </w:r>
      <w:r>
        <w:t xml:space="preserve"> </w:t>
      </w:r>
    </w:p>
    <w:p w14:paraId="47EAC7D1" w14:textId="77777777" w:rsidR="00465906" w:rsidRDefault="00465906">
      <w:pPr>
        <w:pStyle w:val="BodyText"/>
      </w:pPr>
      <w:bookmarkStart w:id="36" w:name="INPUT_46"/>
      <w:r>
        <w:rPr>
          <w:rStyle w:val="Input"/>
        </w:rPr>
        <w:t xml:space="preserve">save data.txt data -ascii </w:t>
      </w:r>
      <w:bookmarkEnd w:id="36"/>
      <w:r>
        <w:t xml:space="preserve"> </w:t>
      </w:r>
    </w:p>
    <w:p w14:paraId="1500847B" w14:textId="77777777" w:rsidR="00465906" w:rsidRDefault="00465906">
      <w:pPr>
        <w:pStyle w:val="BodyText"/>
      </w:pPr>
      <w:r>
        <w:t>Check the file to make sure the data is there – if you want to inspect</w:t>
      </w:r>
      <w:r w:rsidR="00B16FC3">
        <w:t xml:space="preserve"> it, use a spreadsheet </w:t>
      </w:r>
      <w:r w:rsidR="00E063CD">
        <w:t>(e.g.,</w:t>
      </w:r>
      <w:r w:rsidR="00B16FC3">
        <w:t xml:space="preserve"> </w:t>
      </w:r>
      <w:r w:rsidR="00B16FC3" w:rsidRPr="00B16FC3">
        <w:rPr>
          <w:i/>
        </w:rPr>
        <w:t>E</w:t>
      </w:r>
      <w:r w:rsidRPr="00B16FC3">
        <w:rPr>
          <w:i/>
        </w:rPr>
        <w:t>xcel</w:t>
      </w:r>
      <w:r w:rsidR="00E063CD" w:rsidRPr="00E063CD">
        <w:t>)</w:t>
      </w:r>
      <w:r w:rsidR="00B16FC3" w:rsidRPr="00E063CD">
        <w:t>.</w:t>
      </w:r>
      <w:r w:rsidR="00B16FC3">
        <w:t xml:space="preserve"> You will</w:t>
      </w:r>
      <w:r>
        <w:t xml:space="preserve"> need this </w:t>
      </w:r>
      <w:r w:rsidR="00665B67">
        <w:t xml:space="preserve">file </w:t>
      </w:r>
      <w:r>
        <w:t>later on</w:t>
      </w:r>
      <w:r w:rsidR="00665B67">
        <w:t>,</w:t>
      </w:r>
      <w:r>
        <w:t xml:space="preserve"> so make sure it's there.</w:t>
      </w:r>
    </w:p>
    <w:p w14:paraId="4FE71735" w14:textId="77777777" w:rsidR="00A135DB" w:rsidRDefault="00A135DB">
      <w:pPr>
        <w:pStyle w:val="BodyText"/>
      </w:pPr>
    </w:p>
    <w:p w14:paraId="6F7232C1" w14:textId="77777777" w:rsidR="00A135DB" w:rsidRDefault="00A135DB" w:rsidP="00A135DB">
      <w:pPr>
        <w:pStyle w:val="BodyText"/>
      </w:pPr>
      <w:r>
        <w:t xml:space="preserve">Whenever you want to repeat a task many times, it is worth writing an </w:t>
      </w:r>
      <w:r>
        <w:rPr>
          <w:b/>
          <w:bCs/>
          <w:i/>
          <w:iCs/>
        </w:rPr>
        <w:t>m-file</w:t>
      </w:r>
      <w:r w:rsidR="00B16FC3">
        <w:rPr>
          <w:b/>
          <w:bCs/>
          <w:i/>
          <w:iCs/>
        </w:rPr>
        <w:t>,</w:t>
      </w:r>
      <w:r>
        <w:t xml:space="preserve"> to make your life easier. </w:t>
      </w:r>
    </w:p>
    <w:p w14:paraId="0B12028A" w14:textId="0FFA2CA0" w:rsidR="00A135DB" w:rsidRDefault="00A135DB" w:rsidP="00A135DB">
      <w:pPr>
        <w:pStyle w:val="BodyText"/>
      </w:pPr>
      <w:r>
        <w:t xml:space="preserve">Here is an example of an </w:t>
      </w:r>
      <w:r>
        <w:rPr>
          <w:b/>
          <w:bCs/>
          <w:i/>
          <w:iCs/>
        </w:rPr>
        <w:t>.m</w:t>
      </w:r>
      <w:r>
        <w:t xml:space="preserve"> file, which </w:t>
      </w:r>
      <w:r w:rsidR="00413DBF">
        <w:t>contains</w:t>
      </w:r>
      <w:r>
        <w:t xml:space="preserve"> a function definition. </w:t>
      </w:r>
      <w:r w:rsidR="00596483">
        <w:t xml:space="preserve">What does this </w:t>
      </w:r>
      <w:r>
        <w:t>function</w:t>
      </w:r>
      <w:r w:rsidR="00596483">
        <w:t>?</w:t>
      </w:r>
      <w:r>
        <w:t xml:space="preserve"> </w:t>
      </w:r>
    </w:p>
    <w:p w14:paraId="4CF81550" w14:textId="238BC381" w:rsidR="00A135DB" w:rsidRDefault="00A135DB" w:rsidP="00A135DB">
      <w:pPr>
        <w:pStyle w:val="BodyText"/>
      </w:pPr>
      <w:r>
        <w:t xml:space="preserve">First, copy and paste the following source code into an </w:t>
      </w:r>
      <w:r>
        <w:rPr>
          <w:b/>
          <w:bCs/>
        </w:rPr>
        <w:t>.m</w:t>
      </w:r>
      <w:r>
        <w:t xml:space="preserve"> file </w:t>
      </w:r>
      <w:r w:rsidR="00B16FC3">
        <w:t xml:space="preserve">using </w:t>
      </w:r>
      <w:r w:rsidR="00C13FBD">
        <w:t xml:space="preserve">from the EDITOR menu bar </w:t>
      </w:r>
      <w:r w:rsidR="00B16FC3">
        <w:t>the</w:t>
      </w:r>
      <w:r w:rsidR="00C13FBD">
        <w:t xml:space="preserve"> </w:t>
      </w:r>
      <w:r w:rsidR="00B16FC3">
        <w:t>‘</w:t>
      </w:r>
      <w:r w:rsidR="00B16FC3" w:rsidRPr="00E76BF0">
        <w:rPr>
          <w:b/>
          <w:i/>
        </w:rPr>
        <w:t>New</w:t>
      </w:r>
      <w:r w:rsidR="005036D9" w:rsidRPr="00E76BF0">
        <w:rPr>
          <w:b/>
          <w:i/>
        </w:rPr>
        <w:t xml:space="preserve"> </w:t>
      </w:r>
      <w:r w:rsidR="00C13FBD" w:rsidRPr="00E76BF0">
        <w:rPr>
          <w:b/>
          <w:i/>
        </w:rPr>
        <w:t>-&gt; Function</w:t>
      </w:r>
      <w:r w:rsidR="005036D9">
        <w:t>’</w:t>
      </w:r>
      <w:r>
        <w:t xml:space="preserve"> option.</w:t>
      </w:r>
    </w:p>
    <w:p w14:paraId="64568C35" w14:textId="43D7FBE3" w:rsidR="00A135DB" w:rsidRDefault="00000000" w:rsidP="00A135DB">
      <w:pPr>
        <w:pStyle w:val="BodyText"/>
      </w:pPr>
      <w:r>
        <w:rPr>
          <w:noProof/>
          <w:sz w:val="20"/>
        </w:rPr>
        <w:pict w14:anchorId="1A31A56D">
          <v:shape id="_x0000_s1079" type="#_x0000_t75" style="position:absolute;margin-left:302.5pt;margin-top:5.6pt;width:197.2pt;height:175.3pt;z-index:-8;visibility:visible;mso-wrap-style:square;mso-position-horizontal-relative:text;mso-position-vertical-relative:text" wrapcoords="-55 0 -55 21538 21600 21538 21600 0 -55 0">
            <v:imagedata r:id="rId16" o:title=""/>
            <w10:wrap type="tight"/>
          </v:shape>
        </w:pict>
      </w:r>
    </w:p>
    <w:p w14:paraId="574125B3" w14:textId="77777777" w:rsidR="00413DBF" w:rsidRDefault="00A135DB" w:rsidP="00A135DB">
      <w:pPr>
        <w:autoSpaceDE w:val="0"/>
        <w:autoSpaceDN w:val="0"/>
        <w:adjustRightInd w:val="0"/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</w:pPr>
      <w:r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function f = xPlusAbsSin32x</w:t>
      </w:r>
    </w:p>
    <w:p w14:paraId="2921549E" w14:textId="28AEDC2B" w:rsidR="00A135DB" w:rsidRPr="00A135DB" w:rsidRDefault="00A135DB" w:rsidP="00A135DB">
      <w:pPr>
        <w:autoSpaceDE w:val="0"/>
        <w:autoSpaceDN w:val="0"/>
        <w:adjustRightInd w:val="0"/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</w:pPr>
      <w:r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x</w:t>
      </w:r>
      <w:r w:rsidR="00596483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 xml:space="preserve"> </w:t>
      </w:r>
      <w:r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=</w:t>
      </w:r>
      <w:r w:rsidR="00596483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 xml:space="preserve"> </w:t>
      </w:r>
      <w:r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0:</w:t>
      </w:r>
      <w:r w:rsidR="00596483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 xml:space="preserve"> </w:t>
      </w:r>
      <w:r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0.005:</w:t>
      </w:r>
      <w:r w:rsidR="00596483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 xml:space="preserve"> </w:t>
      </w:r>
      <w:r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pi;</w:t>
      </w:r>
    </w:p>
    <w:p w14:paraId="7EB7F20F" w14:textId="77777777" w:rsidR="00A135DB" w:rsidRPr="00A135DB" w:rsidRDefault="00596483" w:rsidP="00A135DB">
      <w:pPr>
        <w:autoSpaceDE w:val="0"/>
        <w:autoSpaceDN w:val="0"/>
        <w:adjustRightInd w:val="0"/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</w:pPr>
      <w:r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 xml:space="preserve">  </w:t>
      </w:r>
      <w:r w:rsidR="00A135DB"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f = x + abs(sin(32*x));</w:t>
      </w:r>
    </w:p>
    <w:p w14:paraId="71CE2048" w14:textId="77777777" w:rsidR="00A135DB" w:rsidRPr="00A135DB" w:rsidRDefault="00A135DB" w:rsidP="00A135DB">
      <w:pPr>
        <w:autoSpaceDE w:val="0"/>
        <w:autoSpaceDN w:val="0"/>
        <w:adjustRightInd w:val="0"/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</w:pPr>
      <w:r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figure;</w:t>
      </w:r>
    </w:p>
    <w:p w14:paraId="0BB96DA9" w14:textId="77777777" w:rsidR="00A135DB" w:rsidRPr="00A135DB" w:rsidRDefault="00A135DB" w:rsidP="00A135DB">
      <w:pPr>
        <w:autoSpaceDE w:val="0"/>
        <w:autoSpaceDN w:val="0"/>
        <w:adjustRightInd w:val="0"/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</w:pPr>
      <w:r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plot(</w:t>
      </w:r>
      <w:proofErr w:type="spellStart"/>
      <w:r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x,f</w:t>
      </w:r>
      <w:proofErr w:type="spellEnd"/>
      <w:r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 xml:space="preserve">); </w:t>
      </w:r>
    </w:p>
    <w:p w14:paraId="63B0977A" w14:textId="77777777" w:rsidR="00A135DB" w:rsidRDefault="00600431" w:rsidP="00A135DB">
      <w:pPr>
        <w:autoSpaceDE w:val="0"/>
        <w:autoSpaceDN w:val="0"/>
        <w:adjustRightInd w:val="0"/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</w:pPr>
      <w:r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title</w:t>
      </w:r>
      <w:r w:rsidR="00A135DB"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('f(x)=</w:t>
      </w:r>
      <w:r w:rsidR="00596483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 xml:space="preserve"> </w:t>
      </w:r>
      <w:r w:rsidR="00A135DB"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x</w:t>
      </w:r>
      <w:r w:rsidR="00596483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 xml:space="preserve"> </w:t>
      </w:r>
      <w:r w:rsidR="00A135DB"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+</w:t>
      </w:r>
      <w:r w:rsidR="00596483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 xml:space="preserve"> </w:t>
      </w:r>
      <w:r w:rsidR="00A135DB" w:rsidRPr="00A135DB"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abs(sin(32x))');</w:t>
      </w:r>
    </w:p>
    <w:p w14:paraId="08B00E2C" w14:textId="77777777" w:rsidR="004E7041" w:rsidRDefault="004E7041" w:rsidP="00A135DB">
      <w:pPr>
        <w:autoSpaceDE w:val="0"/>
        <w:autoSpaceDN w:val="0"/>
        <w:adjustRightInd w:val="0"/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</w:pPr>
      <w:r>
        <w:rPr>
          <w:rFonts w:ascii="Courier New" w:hAnsi="Courier New" w:cs="Courier New"/>
          <w:b/>
          <w:i/>
          <w:color w:val="FF0000"/>
          <w:sz w:val="24"/>
          <w:szCs w:val="24"/>
          <w:lang w:val="en-GB" w:eastAsia="en-GB"/>
        </w:rPr>
        <w:t>end</w:t>
      </w:r>
    </w:p>
    <w:p w14:paraId="651C6235" w14:textId="77777777" w:rsidR="00464D41" w:rsidRDefault="00A135DB" w:rsidP="00A135DB">
      <w:pPr>
        <w:pStyle w:val="BodyText"/>
      </w:pPr>
      <w:r>
        <w:t>Save the file as ‘</w:t>
      </w:r>
      <w:r w:rsidRPr="00E74701">
        <w:rPr>
          <w:rFonts w:ascii="Courier New" w:hAnsi="Courier New" w:cs="Courier New"/>
          <w:b/>
          <w:i/>
          <w:lang w:val="en-GB" w:eastAsia="en-GB"/>
        </w:rPr>
        <w:t>xPlusAbsSin32x</w:t>
      </w:r>
      <w:r>
        <w:t>’</w:t>
      </w:r>
    </w:p>
    <w:p w14:paraId="0CF07C40" w14:textId="77777777" w:rsidR="00A135DB" w:rsidRDefault="00A135DB" w:rsidP="00A135DB">
      <w:pPr>
        <w:pStyle w:val="BodyText"/>
      </w:pPr>
      <w:r>
        <w:t xml:space="preserve"> (the </w:t>
      </w:r>
      <w:r w:rsidRPr="00E74701">
        <w:rPr>
          <w:b/>
          <w:i/>
        </w:rPr>
        <w:t>.m</w:t>
      </w:r>
      <w:r>
        <w:t xml:space="preserve"> extension is already given by MATLAB).</w:t>
      </w:r>
    </w:p>
    <w:p w14:paraId="6794EFEE" w14:textId="3BDC0F58" w:rsidR="00BA274F" w:rsidRDefault="00BA274F" w:rsidP="00A135DB">
      <w:pPr>
        <w:rPr>
          <w:sz w:val="24"/>
        </w:rPr>
      </w:pPr>
    </w:p>
    <w:p w14:paraId="4B92D589" w14:textId="67001AB9" w:rsidR="00BA274F" w:rsidRDefault="00C13FBD" w:rsidP="00A135DB">
      <w:pPr>
        <w:rPr>
          <w:sz w:val="24"/>
        </w:rPr>
      </w:pPr>
      <w:r>
        <w:rPr>
          <w:sz w:val="24"/>
        </w:rPr>
        <w:t>S</w:t>
      </w:r>
      <w:r w:rsidR="00596483">
        <w:rPr>
          <w:sz w:val="24"/>
        </w:rPr>
        <w:t>elect ‘R</w:t>
      </w:r>
      <w:r w:rsidR="00A135DB">
        <w:rPr>
          <w:sz w:val="24"/>
        </w:rPr>
        <w:t>un’</w:t>
      </w:r>
      <w:r>
        <w:rPr>
          <w:sz w:val="24"/>
        </w:rPr>
        <w:t xml:space="preserve"> to execute the function</w:t>
      </w:r>
      <w:r w:rsidR="00A135DB">
        <w:rPr>
          <w:sz w:val="24"/>
        </w:rPr>
        <w:t>.</w:t>
      </w:r>
      <w:r w:rsidR="003162B2" w:rsidRPr="003162B2">
        <w:rPr>
          <w:noProof/>
          <w:lang w:val="en-GB" w:eastAsia="en-GB"/>
        </w:rPr>
        <w:t xml:space="preserve"> </w:t>
      </w:r>
      <w:r w:rsidR="00A135DB">
        <w:rPr>
          <w:sz w:val="24"/>
        </w:rPr>
        <w:t xml:space="preserve">Your </w:t>
      </w:r>
      <w:r w:rsidR="00A135DB">
        <w:rPr>
          <w:b/>
          <w:i/>
          <w:sz w:val="24"/>
        </w:rPr>
        <w:t>m</w:t>
      </w:r>
      <w:r w:rsidR="00A135DB">
        <w:rPr>
          <w:sz w:val="24"/>
        </w:rPr>
        <w:t xml:space="preserve">-file </w:t>
      </w:r>
      <w:r w:rsidR="00596483">
        <w:rPr>
          <w:sz w:val="24"/>
        </w:rPr>
        <w:t>program will now run and you will see</w:t>
      </w:r>
    </w:p>
    <w:p w14:paraId="791C74EE" w14:textId="7AF221B8" w:rsidR="00A135DB" w:rsidRDefault="00596483" w:rsidP="00A135DB">
      <w:pPr>
        <w:rPr>
          <w:sz w:val="24"/>
        </w:rPr>
      </w:pPr>
      <w:r>
        <w:rPr>
          <w:sz w:val="24"/>
        </w:rPr>
        <w:t xml:space="preserve"> </w:t>
      </w:r>
      <w:r w:rsidR="00642E93">
        <w:rPr>
          <w:sz w:val="24"/>
        </w:rPr>
        <w:t>this figure</w:t>
      </w:r>
      <w:r w:rsidR="00A34BA0">
        <w:rPr>
          <w:sz w:val="24"/>
        </w:rPr>
        <w:t>:</w:t>
      </w:r>
      <w:r w:rsidR="009E20E7">
        <w:rPr>
          <w:sz w:val="24"/>
        </w:rPr>
        <w:t xml:space="preserve"> </w:t>
      </w:r>
    </w:p>
    <w:p w14:paraId="53BEC3B9" w14:textId="6128ED8D" w:rsidR="00FB1F45" w:rsidRDefault="00FB1F45" w:rsidP="009412F8">
      <w:pPr>
        <w:autoSpaceDE w:val="0"/>
        <w:autoSpaceDN w:val="0"/>
        <w:adjustRightInd w:val="0"/>
        <w:rPr>
          <w:sz w:val="24"/>
          <w:szCs w:val="24"/>
          <w:lang w:val="en-GB" w:eastAsia="en-GB"/>
        </w:rPr>
      </w:pPr>
    </w:p>
    <w:p w14:paraId="75821977" w14:textId="73C6C51F" w:rsidR="002664E8" w:rsidRDefault="002664E8" w:rsidP="009412F8">
      <w:pPr>
        <w:autoSpaceDE w:val="0"/>
        <w:autoSpaceDN w:val="0"/>
        <w:adjustRightInd w:val="0"/>
        <w:rPr>
          <w:sz w:val="24"/>
          <w:szCs w:val="24"/>
          <w:lang w:val="en-GB" w:eastAsia="en-GB"/>
        </w:rPr>
      </w:pPr>
    </w:p>
    <w:p w14:paraId="58677FED" w14:textId="7722FC4A" w:rsidR="009412F8" w:rsidRPr="00C13FBD" w:rsidRDefault="00C13FBD" w:rsidP="009412F8">
      <w:pPr>
        <w:autoSpaceDE w:val="0"/>
        <w:autoSpaceDN w:val="0"/>
        <w:adjustRightInd w:val="0"/>
        <w:rPr>
          <w:sz w:val="24"/>
          <w:szCs w:val="24"/>
          <w:lang w:val="en-GB" w:eastAsia="en-GB"/>
        </w:rPr>
      </w:pPr>
      <w:r w:rsidRPr="00C13FBD">
        <w:rPr>
          <w:sz w:val="24"/>
          <w:szCs w:val="24"/>
          <w:lang w:val="en-GB" w:eastAsia="en-GB"/>
        </w:rPr>
        <w:t>Do the same for the following function:</w:t>
      </w:r>
    </w:p>
    <w:p w14:paraId="15A37A45" w14:textId="552C0A0D" w:rsidR="009412F8" w:rsidRDefault="009412F8" w:rsidP="009412F8">
      <w:pPr>
        <w:autoSpaceDE w:val="0"/>
        <w:autoSpaceDN w:val="0"/>
        <w:adjustRightInd w:val="0"/>
        <w:rPr>
          <w:rFonts w:ascii="Courier New" w:hAnsi="Courier New" w:cs="Courier New"/>
          <w:color w:val="0000FF"/>
          <w:lang w:val="en-GB" w:eastAsia="en-GB"/>
        </w:rPr>
      </w:pPr>
    </w:p>
    <w:p w14:paraId="42ABEDDC" w14:textId="6509D518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function ff= </w:t>
      </w:r>
      <w:proofErr w:type="spellStart"/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>fun_with_noise</w:t>
      </w:r>
      <w:proofErr w:type="spellEnd"/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</w:t>
      </w:r>
    </w:p>
    <w:p w14:paraId="58D0DE79" w14:textId="241FF8D8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a = 0:0.01:2*pi;  </w:t>
      </w:r>
    </w:p>
    <w:p w14:paraId="5FF3A1B8" w14:textId="11EAE01D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b = a.^2;  </w:t>
      </w:r>
    </w:p>
    <w:p w14:paraId="209000EA" w14:textId="6ABCE73A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c = a.^3;  </w:t>
      </w:r>
    </w:p>
    <w:p w14:paraId="4F7FC828" w14:textId="5064294B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d = a.^4;  </w:t>
      </w:r>
    </w:p>
    <w:p w14:paraId="742E7461" w14:textId="191FCBE4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e = sin(a);  </w:t>
      </w:r>
    </w:p>
    <w:p w14:paraId="3533A2E0" w14:textId="2D5F22E6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f = 0.05*</w:t>
      </w:r>
      <w:proofErr w:type="spellStart"/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>randn</w:t>
      </w:r>
      <w:proofErr w:type="spellEnd"/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>(size(a));</w:t>
      </w:r>
    </w:p>
    <w:p w14:paraId="18FC4C1C" w14:textId="60C8464E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plot(</w:t>
      </w:r>
      <w:proofErr w:type="spellStart"/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>a,f</w:t>
      </w:r>
      <w:proofErr w:type="spellEnd"/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>);</w:t>
      </w:r>
      <w:r w:rsidRPr="00E24DCF">
        <w:rPr>
          <w:rFonts w:ascii="Courier New" w:hAnsi="Courier New" w:cs="Courier New"/>
          <w:b/>
          <w:bCs/>
          <w:i/>
          <w:iCs/>
          <w:color w:val="00B050"/>
          <w:szCs w:val="24"/>
          <w:lang w:val="en-GB" w:eastAsia="en-GB"/>
        </w:rPr>
        <w:t>% will plot the noise f(a)</w:t>
      </w:r>
    </w:p>
    <w:p w14:paraId="220094C2" w14:textId="5E62D0D2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(hold);</w:t>
      </w:r>
    </w:p>
    <w:p w14:paraId="0B578E01" w14:textId="7E3E0609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00B05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plot(</w:t>
      </w:r>
      <w:proofErr w:type="spellStart"/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>a,e+f</w:t>
      </w:r>
      <w:proofErr w:type="spellEnd"/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>);</w:t>
      </w:r>
      <w:r w:rsidRPr="00E24DCF">
        <w:rPr>
          <w:rFonts w:ascii="Courier New" w:hAnsi="Courier New" w:cs="Courier New"/>
          <w:b/>
          <w:bCs/>
          <w:i/>
          <w:iCs/>
          <w:color w:val="00B050"/>
          <w:szCs w:val="24"/>
          <w:lang w:val="en-GB" w:eastAsia="en-GB"/>
        </w:rPr>
        <w:t>% will plot sin(a) with noise</w:t>
      </w:r>
    </w:p>
    <w:p w14:paraId="38EF6054" w14:textId="7803B680" w:rsidR="00E24DCF" w:rsidRPr="00E24DCF" w:rsidRDefault="00E24DCF" w:rsidP="00E24DCF">
      <w:pPr>
        <w:pStyle w:val="BodyText"/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 xml:space="preserve"> title(</w:t>
      </w:r>
      <w:r w:rsidRPr="00E24DCF">
        <w:rPr>
          <w:rFonts w:ascii="Courier New" w:hAnsi="Courier New" w:cs="Courier New"/>
          <w:b/>
          <w:bCs/>
          <w:i/>
          <w:iCs/>
          <w:color w:val="00B050"/>
          <w:szCs w:val="24"/>
          <w:lang w:val="en-GB" w:eastAsia="en-GB"/>
        </w:rPr>
        <w:t>'Function sin() with noise</w:t>
      </w:r>
      <w:r w:rsidR="004B56DD">
        <w:rPr>
          <w:rFonts w:ascii="Courier New" w:hAnsi="Courier New" w:cs="Courier New"/>
          <w:b/>
          <w:bCs/>
          <w:i/>
          <w:iCs/>
          <w:color w:val="00B050"/>
          <w:szCs w:val="24"/>
          <w:lang w:val="en-GB" w:eastAsia="en-GB"/>
        </w:rPr>
        <w:t xml:space="preserve"> f(a)</w:t>
      </w:r>
      <w:r w:rsidRPr="00E24DCF">
        <w:rPr>
          <w:rFonts w:ascii="Courier New" w:hAnsi="Courier New" w:cs="Courier New"/>
          <w:b/>
          <w:bCs/>
          <w:i/>
          <w:iCs/>
          <w:color w:val="00B050"/>
          <w:szCs w:val="24"/>
          <w:lang w:val="en-GB" w:eastAsia="en-GB"/>
        </w:rPr>
        <w:t>'</w:t>
      </w: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>);</w:t>
      </w:r>
    </w:p>
    <w:p w14:paraId="1CF0128E" w14:textId="524F578C" w:rsidR="009412F8" w:rsidRDefault="00E24DCF" w:rsidP="00E24DCF">
      <w:pPr>
        <w:pStyle w:val="BodyText"/>
      </w:pPr>
      <w:r w:rsidRPr="00E24DCF">
        <w:rPr>
          <w:rFonts w:ascii="Courier New" w:hAnsi="Courier New" w:cs="Courier New"/>
          <w:b/>
          <w:bCs/>
          <w:i/>
          <w:iCs/>
          <w:color w:val="FF0000"/>
          <w:szCs w:val="24"/>
          <w:lang w:val="en-GB" w:eastAsia="en-GB"/>
        </w:rPr>
        <w:t>end</w:t>
      </w:r>
    </w:p>
    <w:p w14:paraId="48AE6F26" w14:textId="14359CCB" w:rsidR="000F23CA" w:rsidRDefault="00000000">
      <w:pPr>
        <w:pStyle w:val="BodyText"/>
      </w:pPr>
      <w:r>
        <w:rPr>
          <w:noProof/>
        </w:rPr>
        <w:pict w14:anchorId="09BBE6BA">
          <v:shape id="Picture 1" o:spid="_x0000_s1101" type="#_x0000_t75" style="position:absolute;margin-left:258.45pt;margin-top:1.2pt;width:215.55pt;height:234.9pt;z-index:-1;visibility:visible;mso-wrap-style:square;mso-position-horizontal-relative:text;mso-position-vertical-relative:text">
            <v:imagedata r:id="rId17" o:title=""/>
          </v:shape>
        </w:pict>
      </w:r>
    </w:p>
    <w:sectPr w:rsidR="000F23CA" w:rsidSect="00070AA9">
      <w:headerReference w:type="default" r:id="rId18"/>
      <w:footerReference w:type="default" r:id="rId19"/>
      <w:pgSz w:w="12240" w:h="15840"/>
      <w:pgMar w:top="1440" w:right="1152" w:bottom="1008" w:left="115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C4A2B" w14:textId="77777777" w:rsidR="0019080D" w:rsidRDefault="0019080D">
      <w:r>
        <w:separator/>
      </w:r>
    </w:p>
  </w:endnote>
  <w:endnote w:type="continuationSeparator" w:id="0">
    <w:p w14:paraId="1BBDC5B7" w14:textId="77777777" w:rsidR="0019080D" w:rsidRDefault="00190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02972" w14:textId="7413A6EC" w:rsidR="00465906" w:rsidRDefault="00465906">
    <w:pPr>
      <w:pStyle w:val="Footer"/>
      <w:tabs>
        <w:tab w:val="clear" w:pos="8306"/>
        <w:tab w:val="right" w:pos="9356"/>
      </w:tabs>
      <w:rPr>
        <w:lang w:val="en-GB"/>
      </w:rPr>
    </w:pPr>
    <w:r>
      <w:rPr>
        <w:lang w:val="en-GB"/>
      </w:rPr>
      <w:t>Dr. I. Jordanov</w:t>
    </w:r>
    <w:r>
      <w:rPr>
        <w:lang w:val="en-GB"/>
      </w:rPr>
      <w:tab/>
    </w:r>
    <w:r w:rsidR="00092F2E">
      <w:fldChar w:fldCharType="begin"/>
    </w:r>
    <w:r w:rsidR="009D5095">
      <w:instrText xml:space="preserve"> DATE \@ "dd/MM/yyyy" </w:instrText>
    </w:r>
    <w:r w:rsidR="00092F2E">
      <w:fldChar w:fldCharType="separate"/>
    </w:r>
    <w:r w:rsidR="00A30C5B">
      <w:rPr>
        <w:noProof/>
      </w:rPr>
      <w:t>03/02/2026</w:t>
    </w:r>
    <w:r w:rsidR="00092F2E">
      <w:rPr>
        <w:noProof/>
      </w:rPr>
      <w:fldChar w:fldCharType="end"/>
    </w:r>
    <w:r>
      <w:rPr>
        <w:lang w:val="en-GB"/>
      </w:rPr>
      <w:tab/>
    </w:r>
    <w:r w:rsidR="00092F2E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092F2E">
      <w:rPr>
        <w:rStyle w:val="PageNumber"/>
      </w:rPr>
      <w:fldChar w:fldCharType="separate"/>
    </w:r>
    <w:r w:rsidR="001958CE">
      <w:rPr>
        <w:rStyle w:val="PageNumber"/>
        <w:noProof/>
      </w:rPr>
      <w:t>6</w:t>
    </w:r>
    <w:r w:rsidR="00092F2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0D71E" w14:textId="77777777" w:rsidR="0019080D" w:rsidRDefault="0019080D">
      <w:r>
        <w:separator/>
      </w:r>
    </w:p>
  </w:footnote>
  <w:footnote w:type="continuationSeparator" w:id="0">
    <w:p w14:paraId="2D81CA01" w14:textId="77777777" w:rsidR="0019080D" w:rsidRDefault="001908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55354" w14:textId="116AA54D" w:rsidR="00465906" w:rsidRDefault="006D3398">
    <w:pPr>
      <w:pStyle w:val="Header"/>
      <w:jc w:val="center"/>
      <w:rPr>
        <w:i/>
        <w:iCs/>
        <w:sz w:val="28"/>
      </w:rPr>
    </w:pPr>
    <w:r w:rsidRPr="006D3398">
      <w:rPr>
        <w:i/>
        <w:iCs/>
        <w:sz w:val="28"/>
      </w:rPr>
      <w:t>M</w:t>
    </w:r>
    <w:r w:rsidR="00A82AA5">
      <w:rPr>
        <w:i/>
        <w:iCs/>
        <w:sz w:val="28"/>
      </w:rPr>
      <w:t>33176</w:t>
    </w:r>
    <w:r>
      <w:rPr>
        <w:i/>
        <w:iCs/>
        <w:sz w:val="28"/>
      </w:rPr>
      <w:t xml:space="preserve">, </w:t>
    </w:r>
    <w:r w:rsidR="00A82AA5">
      <w:rPr>
        <w:i/>
        <w:iCs/>
        <w:sz w:val="28"/>
      </w:rPr>
      <w:t>AAI</w:t>
    </w:r>
    <w:r w:rsidR="00465906">
      <w:rPr>
        <w:i/>
        <w:iCs/>
        <w:sz w:val="28"/>
      </w:rPr>
      <w:t xml:space="preserve"> / Labs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96CCB"/>
    <w:multiLevelType w:val="multilevel"/>
    <w:tmpl w:val="DBE44EA2"/>
    <w:lvl w:ilvl="0">
      <w:start w:val="1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ascii="Arial" w:hAnsi="Arial" w:hint="default"/>
        <w:i/>
        <w:sz w:val="16"/>
      </w:rPr>
    </w:lvl>
    <w:lvl w:ilvl="1">
      <w:start w:val="2241"/>
      <w:numFmt w:val="decimal"/>
      <w:lvlText w:val="%1.%2"/>
      <w:lvlJc w:val="left"/>
      <w:pPr>
        <w:tabs>
          <w:tab w:val="num" w:pos="810"/>
        </w:tabs>
        <w:ind w:left="810" w:hanging="630"/>
      </w:pPr>
      <w:rPr>
        <w:rFonts w:ascii="Arial" w:hAnsi="Arial" w:hint="default"/>
        <w:i/>
        <w:sz w:val="16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ascii="Arial" w:hAnsi="Arial" w:hint="default"/>
        <w:i/>
        <w:sz w:val="16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ascii="Arial" w:hAnsi="Arial" w:hint="default"/>
        <w:i/>
        <w:sz w:val="16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i/>
        <w:sz w:val="16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ascii="Arial" w:hAnsi="Arial" w:hint="default"/>
        <w:i/>
        <w:sz w:val="16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1080"/>
      </w:pPr>
      <w:rPr>
        <w:rFonts w:ascii="Arial" w:hAnsi="Arial" w:hint="default"/>
        <w:i/>
        <w:sz w:val="16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ascii="Arial" w:hAnsi="Arial" w:hint="default"/>
        <w:i/>
        <w:sz w:val="16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1440"/>
      </w:pPr>
      <w:rPr>
        <w:rFonts w:ascii="Arial" w:hAnsi="Arial" w:hint="default"/>
        <w:i/>
        <w:sz w:val="16"/>
      </w:rPr>
    </w:lvl>
  </w:abstractNum>
  <w:abstractNum w:abstractNumId="1" w15:restartNumberingAfterBreak="0">
    <w:nsid w:val="2C55043D"/>
    <w:multiLevelType w:val="singleLevel"/>
    <w:tmpl w:val="6DD4E598"/>
    <w:lvl w:ilvl="0">
      <w:start w:val="1"/>
      <w:numFmt w:val="decimal"/>
      <w:lvlText w:val="%1"/>
      <w:lvlJc w:val="left"/>
      <w:pPr>
        <w:tabs>
          <w:tab w:val="num" w:pos="1320"/>
        </w:tabs>
        <w:ind w:left="1320" w:hanging="720"/>
      </w:pPr>
      <w:rPr>
        <w:rFonts w:ascii="Courier New" w:hAnsi="Courier New" w:hint="default"/>
      </w:rPr>
    </w:lvl>
  </w:abstractNum>
  <w:abstractNum w:abstractNumId="2" w15:restartNumberingAfterBreak="0">
    <w:nsid w:val="6DDB2E5C"/>
    <w:multiLevelType w:val="singleLevel"/>
    <w:tmpl w:val="863414D2"/>
    <w:lvl w:ilvl="0">
      <w:start w:val="3"/>
      <w:numFmt w:val="decimal"/>
      <w:lvlText w:val="%1"/>
      <w:lvlJc w:val="left"/>
      <w:pPr>
        <w:tabs>
          <w:tab w:val="num" w:pos="1200"/>
        </w:tabs>
        <w:ind w:left="1200" w:hanging="600"/>
      </w:pPr>
      <w:rPr>
        <w:rFonts w:ascii="Courier New" w:hAnsi="Courier New" w:hint="default"/>
      </w:rPr>
    </w:lvl>
  </w:abstractNum>
  <w:num w:numId="1" w16cid:durableId="1848443134">
    <w:abstractNumId w:val="1"/>
  </w:num>
  <w:num w:numId="2" w16cid:durableId="1816756205">
    <w:abstractNumId w:val="2"/>
  </w:num>
  <w:num w:numId="3" w16cid:durableId="104752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activeWritingStyle w:appName="MSWord" w:lang="en-US" w:vendorID="8" w:dllVersion="513" w:checkStyle="1"/>
  <w:activeWritingStyle w:appName="MSWord" w:lang="ja-JP" w:vendorID="5" w:dllVersion="512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288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AskedForShutdown" w:val="no"/>
    <w:docVar w:name="InputCellCount" w:val="97"/>
    <w:docVar w:name="MATLABFig16Color" w:val="YES"/>
    <w:docVar w:name="MATLABFigEmbed" w:val="YES"/>
    <w:docVar w:name="MATLABFigHeight" w:val="3.5"/>
    <w:docVar w:name="MATLABFigUnits" w:val="Inches"/>
    <w:docVar w:name="MATLABFigWidth" w:val="4"/>
    <w:docVar w:name="MATLABFmt" w:val="Short"/>
    <w:docVar w:name="MATLABFmtStyle" w:val="Loose"/>
    <w:docVar w:name="MATLABStopOnError" w:val="YES"/>
    <w:docVar w:name="ShowCellMarkers" w:val="1"/>
    <w:docVar w:name="ShowRecalcMarkers" w:val="1"/>
  </w:docVars>
  <w:rsids>
    <w:rsidRoot w:val="003F4D2D"/>
    <w:rsid w:val="00021024"/>
    <w:rsid w:val="00036420"/>
    <w:rsid w:val="00050864"/>
    <w:rsid w:val="00070AA9"/>
    <w:rsid w:val="000752DE"/>
    <w:rsid w:val="0008012A"/>
    <w:rsid w:val="00086A0E"/>
    <w:rsid w:val="00092F2E"/>
    <w:rsid w:val="000A0258"/>
    <w:rsid w:val="000A1C85"/>
    <w:rsid w:val="000A7037"/>
    <w:rsid w:val="000C17B6"/>
    <w:rsid w:val="000C1D9C"/>
    <w:rsid w:val="000F23CA"/>
    <w:rsid w:val="00101061"/>
    <w:rsid w:val="0010266F"/>
    <w:rsid w:val="00114BD2"/>
    <w:rsid w:val="00116D34"/>
    <w:rsid w:val="00134288"/>
    <w:rsid w:val="001434C8"/>
    <w:rsid w:val="00144619"/>
    <w:rsid w:val="00155029"/>
    <w:rsid w:val="001569EE"/>
    <w:rsid w:val="0019080D"/>
    <w:rsid w:val="001958CE"/>
    <w:rsid w:val="001A63F7"/>
    <w:rsid w:val="001C36D3"/>
    <w:rsid w:val="001D70F9"/>
    <w:rsid w:val="001F7B90"/>
    <w:rsid w:val="00237509"/>
    <w:rsid w:val="00245258"/>
    <w:rsid w:val="002475A6"/>
    <w:rsid w:val="00250EDC"/>
    <w:rsid w:val="002664E8"/>
    <w:rsid w:val="00271342"/>
    <w:rsid w:val="00284111"/>
    <w:rsid w:val="00284F0F"/>
    <w:rsid w:val="00295817"/>
    <w:rsid w:val="002C63FC"/>
    <w:rsid w:val="002D4642"/>
    <w:rsid w:val="002D7116"/>
    <w:rsid w:val="002E30AD"/>
    <w:rsid w:val="002E41D7"/>
    <w:rsid w:val="003031EF"/>
    <w:rsid w:val="003109B4"/>
    <w:rsid w:val="003162B2"/>
    <w:rsid w:val="00317896"/>
    <w:rsid w:val="00317FD5"/>
    <w:rsid w:val="00321495"/>
    <w:rsid w:val="00332592"/>
    <w:rsid w:val="00343717"/>
    <w:rsid w:val="00363CD9"/>
    <w:rsid w:val="00380140"/>
    <w:rsid w:val="00383C64"/>
    <w:rsid w:val="00391A38"/>
    <w:rsid w:val="003B24E2"/>
    <w:rsid w:val="003E48C1"/>
    <w:rsid w:val="003F4D2D"/>
    <w:rsid w:val="003F6B50"/>
    <w:rsid w:val="00413DBF"/>
    <w:rsid w:val="00417990"/>
    <w:rsid w:val="00446242"/>
    <w:rsid w:val="00464D41"/>
    <w:rsid w:val="00465690"/>
    <w:rsid w:val="00465906"/>
    <w:rsid w:val="00467757"/>
    <w:rsid w:val="004733DD"/>
    <w:rsid w:val="00477130"/>
    <w:rsid w:val="00497EC2"/>
    <w:rsid w:val="004A1542"/>
    <w:rsid w:val="004A48EA"/>
    <w:rsid w:val="004B56DD"/>
    <w:rsid w:val="004E2791"/>
    <w:rsid w:val="004E7041"/>
    <w:rsid w:val="004F3232"/>
    <w:rsid w:val="005036D9"/>
    <w:rsid w:val="00511B33"/>
    <w:rsid w:val="005150E3"/>
    <w:rsid w:val="005423BB"/>
    <w:rsid w:val="0054389C"/>
    <w:rsid w:val="00565C96"/>
    <w:rsid w:val="00594735"/>
    <w:rsid w:val="00596483"/>
    <w:rsid w:val="005B466F"/>
    <w:rsid w:val="005B6BF6"/>
    <w:rsid w:val="005C1EB9"/>
    <w:rsid w:val="005C5B34"/>
    <w:rsid w:val="005D7B4C"/>
    <w:rsid w:val="005E7C29"/>
    <w:rsid w:val="005F2723"/>
    <w:rsid w:val="00600431"/>
    <w:rsid w:val="00606AEC"/>
    <w:rsid w:val="006114E2"/>
    <w:rsid w:val="00627F4B"/>
    <w:rsid w:val="00631144"/>
    <w:rsid w:val="00634791"/>
    <w:rsid w:val="00641E14"/>
    <w:rsid w:val="00642E93"/>
    <w:rsid w:val="00665B67"/>
    <w:rsid w:val="00665C12"/>
    <w:rsid w:val="00675F69"/>
    <w:rsid w:val="00681567"/>
    <w:rsid w:val="006A189B"/>
    <w:rsid w:val="006C0A71"/>
    <w:rsid w:val="006D3398"/>
    <w:rsid w:val="006D33A0"/>
    <w:rsid w:val="006E3E32"/>
    <w:rsid w:val="006E4030"/>
    <w:rsid w:val="006E72EB"/>
    <w:rsid w:val="006F1707"/>
    <w:rsid w:val="006F20A1"/>
    <w:rsid w:val="00702888"/>
    <w:rsid w:val="007121C9"/>
    <w:rsid w:val="00712385"/>
    <w:rsid w:val="0072231C"/>
    <w:rsid w:val="00733DC3"/>
    <w:rsid w:val="0074680D"/>
    <w:rsid w:val="007504B3"/>
    <w:rsid w:val="00755099"/>
    <w:rsid w:val="00766F83"/>
    <w:rsid w:val="00787407"/>
    <w:rsid w:val="007B0655"/>
    <w:rsid w:val="007B15D7"/>
    <w:rsid w:val="007B2454"/>
    <w:rsid w:val="007B2BEC"/>
    <w:rsid w:val="007C6B4E"/>
    <w:rsid w:val="007E1B9F"/>
    <w:rsid w:val="00820232"/>
    <w:rsid w:val="00834046"/>
    <w:rsid w:val="00834E93"/>
    <w:rsid w:val="008359FD"/>
    <w:rsid w:val="008507ED"/>
    <w:rsid w:val="00864523"/>
    <w:rsid w:val="00874824"/>
    <w:rsid w:val="00882E13"/>
    <w:rsid w:val="00897924"/>
    <w:rsid w:val="008B3084"/>
    <w:rsid w:val="008B679F"/>
    <w:rsid w:val="008D437D"/>
    <w:rsid w:val="00900BA2"/>
    <w:rsid w:val="00903FAB"/>
    <w:rsid w:val="009056D5"/>
    <w:rsid w:val="00910873"/>
    <w:rsid w:val="00935BC8"/>
    <w:rsid w:val="0093646C"/>
    <w:rsid w:val="0094075A"/>
    <w:rsid w:val="009412F8"/>
    <w:rsid w:val="00945435"/>
    <w:rsid w:val="00951234"/>
    <w:rsid w:val="00965A14"/>
    <w:rsid w:val="0096676E"/>
    <w:rsid w:val="0097275A"/>
    <w:rsid w:val="009A774A"/>
    <w:rsid w:val="009B43E1"/>
    <w:rsid w:val="009C0D91"/>
    <w:rsid w:val="009C6C28"/>
    <w:rsid w:val="009D5095"/>
    <w:rsid w:val="009E20E7"/>
    <w:rsid w:val="009E31E5"/>
    <w:rsid w:val="009E7A35"/>
    <w:rsid w:val="00A02DDD"/>
    <w:rsid w:val="00A135DB"/>
    <w:rsid w:val="00A1435C"/>
    <w:rsid w:val="00A14B8A"/>
    <w:rsid w:val="00A30C5B"/>
    <w:rsid w:val="00A34BA0"/>
    <w:rsid w:val="00A440B2"/>
    <w:rsid w:val="00A55947"/>
    <w:rsid w:val="00A60B42"/>
    <w:rsid w:val="00A66B8C"/>
    <w:rsid w:val="00A724F1"/>
    <w:rsid w:val="00A72E1A"/>
    <w:rsid w:val="00A75A8B"/>
    <w:rsid w:val="00A77257"/>
    <w:rsid w:val="00A8263C"/>
    <w:rsid w:val="00A82AA5"/>
    <w:rsid w:val="00A93231"/>
    <w:rsid w:val="00AA2074"/>
    <w:rsid w:val="00AA3457"/>
    <w:rsid w:val="00AA35F2"/>
    <w:rsid w:val="00AE0FD9"/>
    <w:rsid w:val="00AE2A63"/>
    <w:rsid w:val="00B04FFC"/>
    <w:rsid w:val="00B16FC3"/>
    <w:rsid w:val="00B21A44"/>
    <w:rsid w:val="00B66A01"/>
    <w:rsid w:val="00B80163"/>
    <w:rsid w:val="00B97625"/>
    <w:rsid w:val="00BA274F"/>
    <w:rsid w:val="00BB551E"/>
    <w:rsid w:val="00BD0504"/>
    <w:rsid w:val="00BD4922"/>
    <w:rsid w:val="00BE3741"/>
    <w:rsid w:val="00C04B59"/>
    <w:rsid w:val="00C13FBD"/>
    <w:rsid w:val="00C37C4A"/>
    <w:rsid w:val="00C6191C"/>
    <w:rsid w:val="00C74A01"/>
    <w:rsid w:val="00C80C9A"/>
    <w:rsid w:val="00CC5A95"/>
    <w:rsid w:val="00D0679F"/>
    <w:rsid w:val="00D10D9B"/>
    <w:rsid w:val="00D26534"/>
    <w:rsid w:val="00D40377"/>
    <w:rsid w:val="00D46546"/>
    <w:rsid w:val="00D534C4"/>
    <w:rsid w:val="00D72E56"/>
    <w:rsid w:val="00DA7EED"/>
    <w:rsid w:val="00DB3FE1"/>
    <w:rsid w:val="00DB4009"/>
    <w:rsid w:val="00DC531C"/>
    <w:rsid w:val="00DC62D7"/>
    <w:rsid w:val="00DD24D6"/>
    <w:rsid w:val="00DF5937"/>
    <w:rsid w:val="00DF5C11"/>
    <w:rsid w:val="00DF6657"/>
    <w:rsid w:val="00E04162"/>
    <w:rsid w:val="00E05D2C"/>
    <w:rsid w:val="00E063CD"/>
    <w:rsid w:val="00E07CCF"/>
    <w:rsid w:val="00E24DCF"/>
    <w:rsid w:val="00E329BE"/>
    <w:rsid w:val="00E41892"/>
    <w:rsid w:val="00E42783"/>
    <w:rsid w:val="00E52CC8"/>
    <w:rsid w:val="00E57D70"/>
    <w:rsid w:val="00E74701"/>
    <w:rsid w:val="00E76BF0"/>
    <w:rsid w:val="00E826FB"/>
    <w:rsid w:val="00E90C5C"/>
    <w:rsid w:val="00EC2CA3"/>
    <w:rsid w:val="00ED6C20"/>
    <w:rsid w:val="00EE0396"/>
    <w:rsid w:val="00EE063E"/>
    <w:rsid w:val="00EE1C0E"/>
    <w:rsid w:val="00EF6314"/>
    <w:rsid w:val="00F07951"/>
    <w:rsid w:val="00F216A8"/>
    <w:rsid w:val="00F32E87"/>
    <w:rsid w:val="00F438C1"/>
    <w:rsid w:val="00F604D9"/>
    <w:rsid w:val="00F76645"/>
    <w:rsid w:val="00F8334C"/>
    <w:rsid w:val="00F96B79"/>
    <w:rsid w:val="00FA1359"/>
    <w:rsid w:val="00FA4AE4"/>
    <w:rsid w:val="00FB0CC5"/>
    <w:rsid w:val="00FB1F45"/>
    <w:rsid w:val="00FB662F"/>
    <w:rsid w:val="00FE46E1"/>
    <w:rsid w:val="00FF0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02"/>
    <o:shapelayout v:ext="edit">
      <o:idmap v:ext="edit" data="1"/>
    </o:shapelayout>
  </w:shapeDefaults>
  <w:decimalSymbol w:val="."/>
  <w:listSeparator w:val=","/>
  <w14:docId w14:val="743E34D8"/>
  <w15:docId w15:val="{B464E1D8-B388-4424-91DF-2BE095DF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38C1"/>
    <w:rPr>
      <w:lang w:val="en-US" w:eastAsia="en-US"/>
    </w:rPr>
  </w:style>
  <w:style w:type="paragraph" w:styleId="Heading1">
    <w:name w:val="heading 1"/>
    <w:basedOn w:val="Normal"/>
    <w:qFormat/>
    <w:rsid w:val="00F438C1"/>
    <w:pPr>
      <w:outlineLvl w:val="0"/>
    </w:pPr>
    <w:rPr>
      <w:rFonts w:ascii="Arial" w:hAnsi="Arial"/>
      <w:sz w:val="24"/>
    </w:rPr>
  </w:style>
  <w:style w:type="paragraph" w:styleId="Heading2">
    <w:name w:val="heading 2"/>
    <w:basedOn w:val="Normal"/>
    <w:next w:val="Normal"/>
    <w:qFormat/>
    <w:rsid w:val="00F438C1"/>
    <w:pPr>
      <w:spacing w:before="120"/>
      <w:outlineLvl w:val="1"/>
    </w:pPr>
    <w:rPr>
      <w:rFonts w:ascii="Arial" w:hAnsi="Arial"/>
      <w:b/>
      <w:sz w:val="24"/>
    </w:rPr>
  </w:style>
  <w:style w:type="paragraph" w:styleId="Heading3">
    <w:name w:val="heading 3"/>
    <w:basedOn w:val="Normal"/>
    <w:next w:val="Normal"/>
    <w:qFormat/>
    <w:rsid w:val="00F438C1"/>
    <w:pPr>
      <w:keepNext/>
      <w:outlineLvl w:val="2"/>
    </w:pPr>
    <w:rPr>
      <w:rFonts w:ascii="Arial" w:hAnsi="Arial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Graph">
    <w:name w:val="NoGraph"/>
    <w:rsid w:val="00F438C1"/>
    <w:rPr>
      <w:color w:val="808080"/>
    </w:rPr>
  </w:style>
  <w:style w:type="character" w:customStyle="1" w:styleId="Input">
    <w:name w:val="Input"/>
    <w:rsid w:val="00F438C1"/>
    <w:rPr>
      <w:rFonts w:ascii="Courier New" w:hAnsi="Courier New"/>
      <w:b/>
      <w:i/>
      <w:color w:val="FF0000"/>
      <w:sz w:val="24"/>
    </w:rPr>
  </w:style>
  <w:style w:type="character" w:customStyle="1" w:styleId="Output">
    <w:name w:val="Output"/>
    <w:rsid w:val="00F438C1"/>
    <w:rPr>
      <w:rFonts w:ascii="Arial" w:hAnsi="Arial"/>
      <w:i/>
      <w:color w:val="0000FF"/>
      <w:sz w:val="16"/>
    </w:rPr>
  </w:style>
  <w:style w:type="character" w:customStyle="1" w:styleId="Error">
    <w:name w:val="Error"/>
    <w:rsid w:val="00F438C1"/>
    <w:rPr>
      <w:rFonts w:ascii="Courier New" w:hAnsi="Courier New"/>
      <w:b/>
      <w:color w:val="FF0000"/>
      <w:sz w:val="20"/>
    </w:rPr>
  </w:style>
  <w:style w:type="character" w:customStyle="1" w:styleId="AutoInit">
    <w:name w:val="AutoInit"/>
    <w:rsid w:val="00F438C1"/>
    <w:rPr>
      <w:rFonts w:ascii="Courier New" w:hAnsi="Courier New"/>
      <w:b/>
      <w:color w:val="000080"/>
      <w:sz w:val="20"/>
    </w:rPr>
  </w:style>
  <w:style w:type="character" w:customStyle="1" w:styleId="Calc">
    <w:name w:val="Calc"/>
    <w:rsid w:val="00F438C1"/>
    <w:rPr>
      <w:rFonts w:ascii="Times New Roman" w:hAnsi="Times New Roman"/>
      <w:vanish/>
      <w:color w:val="808080"/>
      <w:sz w:val="20"/>
    </w:rPr>
  </w:style>
  <w:style w:type="paragraph" w:styleId="BodyText">
    <w:name w:val="Body Text"/>
    <w:basedOn w:val="Normal"/>
    <w:rsid w:val="00F438C1"/>
    <w:rPr>
      <w:sz w:val="24"/>
    </w:rPr>
  </w:style>
  <w:style w:type="character" w:styleId="Hyperlink">
    <w:name w:val="Hyperlink"/>
    <w:rsid w:val="00F438C1"/>
    <w:rPr>
      <w:color w:val="0000FF"/>
      <w:u w:val="single"/>
    </w:rPr>
  </w:style>
  <w:style w:type="paragraph" w:styleId="Header">
    <w:name w:val="header"/>
    <w:basedOn w:val="Normal"/>
    <w:rsid w:val="00F438C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438C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F438C1"/>
  </w:style>
  <w:style w:type="character" w:styleId="FollowedHyperlink">
    <w:name w:val="FollowedHyperlink"/>
    <w:rsid w:val="00F438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665B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5B67"/>
    <w:rPr>
      <w:rFonts w:ascii="Tahoma" w:hAnsi="Tahoma" w:cs="Tahoma"/>
      <w:sz w:val="16"/>
      <w:szCs w:val="16"/>
      <w:lang w:val="en-US" w:eastAsia="en-US"/>
    </w:rPr>
  </w:style>
  <w:style w:type="character" w:styleId="UnresolvedMention">
    <w:name w:val="Unresolved Mention"/>
    <w:uiPriority w:val="99"/>
    <w:semiHidden/>
    <w:unhideWhenUsed/>
    <w:rsid w:val="00903F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portdotacdotuk-my.sharepoint.com/personal/ivan_jordanov_port_ac_uk/Documents/AAI%20(NN%20&amp;GA)/Labs%20registry%20M33176%20AAI%20(NN_GA)%202026.xlsx?web=1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Office\m-boo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m-book</Template>
  <TotalTime>236</TotalTime>
  <Pages>6</Pages>
  <Words>1894</Words>
  <Characters>8050</Characters>
  <Application>Microsoft Office Word</Application>
  <DocSecurity>0</DocSecurity>
  <Lines>268</Lines>
  <Paragraphs>211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MATLAB Intro</vt:lpstr>
    </vt:vector>
  </TitlesOfParts>
  <Company>The MathWorks, Inc.</Company>
  <LinksUpToDate>false</LinksUpToDate>
  <CharactersWithSpaces>9733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MATLAB Intro</dc:title>
  <dc:subject>NENGA</dc:subject>
  <dc:creator>Dr. I. Jordanov</dc:creator>
  <cp:lastModifiedBy>Ivan Jordanov</cp:lastModifiedBy>
  <cp:revision>79</cp:revision>
  <cp:lastPrinted>2013-09-23T11:20:00Z</cp:lastPrinted>
  <dcterms:created xsi:type="dcterms:W3CDTF">2016-09-26T12:46:00Z</dcterms:created>
  <dcterms:modified xsi:type="dcterms:W3CDTF">2026-02-03T17:18:00Z</dcterms:modified>
</cp:coreProperties>
</file>