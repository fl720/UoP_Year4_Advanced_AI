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3F0E" w14:textId="2C1E2AB5" w:rsidR="008E18D7" w:rsidRPr="007C5522" w:rsidRDefault="007C5522" w:rsidP="007C5522">
      <w:pPr>
        <w:pStyle w:val="BodyText"/>
        <w:jc w:val="center"/>
        <w:rPr>
          <w:color w:val="17365D" w:themeColor="text2" w:themeShade="BF"/>
          <w:sz w:val="28"/>
          <w:szCs w:val="28"/>
        </w:rPr>
      </w:pPr>
      <w:r w:rsidRPr="008E0704">
        <w:rPr>
          <w:color w:val="17365D" w:themeColor="text2" w:themeShade="BF"/>
          <w:sz w:val="28"/>
          <w:szCs w:val="28"/>
        </w:rPr>
        <w:t>Self-test answers</w:t>
      </w:r>
    </w:p>
    <w:p w14:paraId="43DEA5D2" w14:textId="77777777" w:rsidR="008E18D7" w:rsidRDefault="008E18D7">
      <w:pPr>
        <w:pStyle w:val="BodyText"/>
      </w:pPr>
    </w:p>
    <w:p w14:paraId="4F8C49CC" w14:textId="77777777" w:rsidR="00465906" w:rsidRPr="00877973" w:rsidRDefault="00E55CEF" w:rsidP="004846BC">
      <w:pPr>
        <w:pStyle w:val="BodyText"/>
        <w:numPr>
          <w:ilvl w:val="0"/>
          <w:numId w:val="4"/>
        </w:numPr>
        <w:ind w:left="284" w:hanging="284"/>
        <w:rPr>
          <w:b/>
        </w:rPr>
      </w:pPr>
      <w:r w:rsidRPr="00877973">
        <w:rPr>
          <w:b/>
        </w:rPr>
        <w:t>Given matrix a</w:t>
      </w:r>
      <w:r w:rsidR="00BD0504" w:rsidRPr="00877973">
        <w:rPr>
          <w:b/>
        </w:rPr>
        <w:t>:</w:t>
      </w:r>
      <w:r w:rsidR="008E18D7" w:rsidRPr="00877973">
        <w:rPr>
          <w:b/>
        </w:rPr>
        <w:t xml:space="preserve">  </w:t>
      </w:r>
      <w:r w:rsidR="003D555F" w:rsidRPr="00877973">
        <w:rPr>
          <w:b/>
          <w:position w:val="-28"/>
        </w:rPr>
        <w:object w:dxaOrig="1240" w:dyaOrig="680" w14:anchorId="44551E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15pt;height:34.55pt" o:ole="">
            <v:imagedata r:id="rId7" o:title=""/>
          </v:shape>
          <o:OLEObject Type="Embed" ProgID="Equation.DSMT4" ShapeID="_x0000_i1025" DrawAspect="Content" ObjectID="_1831636673" r:id="rId8"/>
        </w:object>
      </w:r>
      <w:r w:rsidR="008E18D7" w:rsidRPr="00877973">
        <w:rPr>
          <w:b/>
          <w:position w:val="-28"/>
        </w:rPr>
        <w:t xml:space="preserve">         </w:t>
      </w:r>
      <w:r w:rsidRPr="00877973">
        <w:rPr>
          <w:b/>
        </w:rPr>
        <w:t>and</w:t>
      </w:r>
      <w:r w:rsidR="00465906" w:rsidRPr="00877973">
        <w:rPr>
          <w:b/>
        </w:rPr>
        <w:t xml:space="preserve"> matrix</w:t>
      </w:r>
      <w:r w:rsidR="008E18D7" w:rsidRPr="00877973">
        <w:rPr>
          <w:b/>
        </w:rPr>
        <w:t xml:space="preserve">  </w:t>
      </w:r>
      <w:r w:rsidR="008E18D7" w:rsidRPr="00877973">
        <w:rPr>
          <w:b/>
          <w:position w:val="-28"/>
        </w:rPr>
        <w:t xml:space="preserve"> </w:t>
      </w:r>
      <w:r w:rsidR="008E18D7" w:rsidRPr="00877973">
        <w:rPr>
          <w:b/>
          <w:position w:val="-28"/>
        </w:rPr>
        <w:object w:dxaOrig="1600" w:dyaOrig="680" w14:anchorId="109177BF">
          <v:shape id="_x0000_i1026" type="#_x0000_t75" style="width:79.95pt;height:34.55pt" o:ole="">
            <v:imagedata r:id="rId9" o:title=""/>
          </v:shape>
          <o:OLEObject Type="Embed" ProgID="Equation.DSMT4" ShapeID="_x0000_i1026" DrawAspect="Content" ObjectID="_1831636674" r:id="rId10"/>
        </w:object>
      </w:r>
      <w:r w:rsidR="008E18D7" w:rsidRPr="00877973">
        <w:rPr>
          <w:b/>
          <w:position w:val="-28"/>
        </w:rPr>
        <w:t>,</w:t>
      </w:r>
    </w:p>
    <w:p w14:paraId="53F7EF26" w14:textId="77777777" w:rsidR="00B63722" w:rsidRDefault="008E18D7">
      <w:pPr>
        <w:pStyle w:val="BodyText"/>
        <w:rPr>
          <w:position w:val="-28"/>
        </w:rPr>
      </w:pPr>
      <w:r>
        <w:rPr>
          <w:position w:val="-28"/>
        </w:rPr>
        <w:t>w</w:t>
      </w:r>
      <w:r w:rsidR="00B63722">
        <w:rPr>
          <w:position w:val="-28"/>
        </w:rPr>
        <w:t>hat are the values of:</w:t>
      </w:r>
    </w:p>
    <w:p w14:paraId="699E6F0D" w14:textId="77777777" w:rsidR="00166B5D" w:rsidRDefault="00166B5D" w:rsidP="00166B5D">
      <w:pPr>
        <w:pStyle w:val="BodyText"/>
        <w:rPr>
          <w:position w:val="-28"/>
        </w:rPr>
      </w:pPr>
      <w:r w:rsidRPr="00277D6F">
        <w:rPr>
          <w:position w:val="-28"/>
        </w:rPr>
        <w:object w:dxaOrig="2320" w:dyaOrig="680" w14:anchorId="37AB8C97">
          <v:shape id="_x0000_i1027" type="#_x0000_t75" style="width:135.1pt;height:39pt" o:ole="">
            <v:imagedata r:id="rId11" o:title=""/>
          </v:shape>
          <o:OLEObject Type="Embed" ProgID="Equation.DSMT4" ShapeID="_x0000_i1027" DrawAspect="Content" ObjectID="_1831636675" r:id="rId12"/>
        </w:object>
      </w:r>
      <w:proofErr w:type="gramStart"/>
      <w:r>
        <w:rPr>
          <w:position w:val="-28"/>
        </w:rPr>
        <w:t>,  and</w:t>
      </w:r>
      <w:proofErr w:type="gramEnd"/>
      <w:r>
        <w:rPr>
          <w:position w:val="-28"/>
        </w:rPr>
        <w:t xml:space="preserve">    </w:t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 w:rsidRPr="008E0704">
        <w:rPr>
          <w:position w:val="-28"/>
          <w:highlight w:val="yellow"/>
        </w:rPr>
        <w:t>(-1)</w:t>
      </w:r>
    </w:p>
    <w:p w14:paraId="7E17354A" w14:textId="77777777" w:rsidR="00166B5D" w:rsidRDefault="00166B5D" w:rsidP="00166B5D">
      <w:pPr>
        <w:pStyle w:val="BodyText"/>
        <w:rPr>
          <w:color w:val="FF0000"/>
        </w:rPr>
      </w:pPr>
      <w:r w:rsidRPr="00277D6F">
        <w:rPr>
          <w:position w:val="-28"/>
        </w:rPr>
        <w:object w:dxaOrig="2299" w:dyaOrig="680" w14:anchorId="4B3D4B28">
          <v:shape id="_x0000_i1028" type="#_x0000_t75" style="width:133.55pt;height:39pt" o:ole="">
            <v:imagedata r:id="rId13" o:title=""/>
          </v:shape>
          <o:OLEObject Type="Embed" ProgID="Equation.DSMT4" ShapeID="_x0000_i1028" DrawAspect="Content" ObjectID="_1831636676" r:id="rId14"/>
        </w:object>
      </w:r>
      <w:r>
        <w:rPr>
          <w:position w:val="-28"/>
        </w:rPr>
        <w:t>?</w:t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>
        <w:rPr>
          <w:position w:val="-28"/>
        </w:rPr>
        <w:tab/>
      </w:r>
      <w:r w:rsidR="00F36C97" w:rsidRPr="008E0704">
        <w:rPr>
          <w:position w:val="-28"/>
          <w:highlight w:val="yellow"/>
        </w:rPr>
        <w:t>(3)</w:t>
      </w:r>
    </w:p>
    <w:p w14:paraId="5B64437A" w14:textId="77777777" w:rsidR="005C564E" w:rsidRDefault="005C564E">
      <w:pPr>
        <w:pStyle w:val="BodyText"/>
      </w:pPr>
    </w:p>
    <w:p w14:paraId="307D993B" w14:textId="101D6273" w:rsidR="00465906" w:rsidRPr="004846BC" w:rsidRDefault="00B63722" w:rsidP="00CE0729">
      <w:pPr>
        <w:pStyle w:val="BodyText"/>
        <w:numPr>
          <w:ilvl w:val="0"/>
          <w:numId w:val="4"/>
        </w:numPr>
        <w:ind w:left="284" w:hanging="284"/>
      </w:pPr>
      <w:r w:rsidRPr="00877973">
        <w:rPr>
          <w:b/>
        </w:rPr>
        <w:t xml:space="preserve">Can you </w:t>
      </w:r>
      <w:proofErr w:type="gramStart"/>
      <w:r w:rsidR="00465906" w:rsidRPr="00877973">
        <w:rPr>
          <w:b/>
        </w:rPr>
        <w:t>multiply</w:t>
      </w:r>
      <w:r w:rsidR="00465906" w:rsidRPr="00877973">
        <w:t xml:space="preserve"> </w:t>
      </w:r>
      <w:bookmarkStart w:id="0" w:name="INPUT_5"/>
      <w:r w:rsidR="001937E0" w:rsidRPr="00877973">
        <w:t xml:space="preserve"> </w:t>
      </w:r>
      <w:r w:rsidR="00465906" w:rsidRPr="00877973">
        <w:rPr>
          <w:rStyle w:val="Input"/>
        </w:rPr>
        <w:t>c</w:t>
      </w:r>
      <w:proofErr w:type="gramEnd"/>
      <w:r w:rsidR="00465906" w:rsidRPr="00877973">
        <w:rPr>
          <w:rStyle w:val="Input"/>
        </w:rPr>
        <w:t xml:space="preserve"> * </w:t>
      </w:r>
      <w:proofErr w:type="gramStart"/>
      <w:r w:rsidR="00465906" w:rsidRPr="00877973">
        <w:rPr>
          <w:rStyle w:val="Input"/>
        </w:rPr>
        <w:t xml:space="preserve">a </w:t>
      </w:r>
      <w:bookmarkEnd w:id="0"/>
      <w:r w:rsidRPr="00877973">
        <w:rPr>
          <w:rStyle w:val="Input"/>
        </w:rPr>
        <w:t>?</w:t>
      </w:r>
      <w:proofErr w:type="gramEnd"/>
      <w:r w:rsidR="00465906" w:rsidRPr="004846BC">
        <w:t xml:space="preserve"> </w:t>
      </w:r>
      <w:r w:rsidR="00444199" w:rsidRPr="004846BC">
        <w:t xml:space="preserve">         </w:t>
      </w:r>
      <w:r w:rsidR="00444199" w:rsidRPr="004846BC">
        <w:rPr>
          <w:highlight w:val="yellow"/>
        </w:rPr>
        <w:t>no!</w:t>
      </w:r>
    </w:p>
    <w:p w14:paraId="5D6C3437" w14:textId="77777777" w:rsidR="00CA26BF" w:rsidRDefault="00CA26BF"/>
    <w:p w14:paraId="1BA9B830" w14:textId="1977B887" w:rsidR="00596483" w:rsidRDefault="0087723E">
      <w:r>
        <w:rPr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791041" wp14:editId="04715579">
                <wp:simplePos x="0" y="0"/>
                <wp:positionH relativeFrom="column">
                  <wp:posOffset>3850005</wp:posOffset>
                </wp:positionH>
                <wp:positionV relativeFrom="paragraph">
                  <wp:posOffset>134620</wp:posOffset>
                </wp:positionV>
                <wp:extent cx="232410" cy="228600"/>
                <wp:effectExtent l="0" t="3175" r="0" b="0"/>
                <wp:wrapNone/>
                <wp:docPr id="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27A19" w14:textId="77777777" w:rsidR="00503CF2" w:rsidRDefault="00503C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sz w:val="24"/>
                                <w:lang w:val="en-GB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791041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03.15pt;margin-top:10.6pt;width:18.3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" filled="f" stroked="f">
                <v:textbox inset="0,0,0,0">
                  <w:txbxContent>
                    <w:p w14:paraId="30327A19" w14:textId="77777777" w:rsidR="00503CF2" w:rsidRDefault="00503CF2">
                      <w:pPr>
                        <w:rPr>
                          <w:sz w:val="24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sz w:val="24"/>
                          <w:lang w:val="en-GB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AE8BDDB" wp14:editId="1DC82532">
                <wp:simplePos x="0" y="0"/>
                <wp:positionH relativeFrom="column">
                  <wp:posOffset>4288155</wp:posOffset>
                </wp:positionH>
                <wp:positionV relativeFrom="paragraph">
                  <wp:posOffset>36830</wp:posOffset>
                </wp:positionV>
                <wp:extent cx="914400" cy="326390"/>
                <wp:effectExtent l="9525" t="10160" r="9525" b="6350"/>
                <wp:wrapNone/>
                <wp:docPr id="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63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FA2E40" w14:textId="77777777" w:rsidR="00503CF2" w:rsidRDefault="00503CF2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8BDDB" id="Text Box 38" o:spid="_x0000_s1027" type="#_x0000_t202" style="position:absolute;margin-left:337.65pt;margin-top:2.9pt;width:1in;height:25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" filled="f" fillcolor="red" strokecolor="red">
                <v:textbox inset="0,0,0,0">
                  <w:txbxContent>
                    <w:p w14:paraId="05FA2E40" w14:textId="77777777" w:rsidR="00503CF2" w:rsidRDefault="00503CF2">
                      <w:pPr>
                        <w:jc w:val="center"/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0BCA19" w14:textId="2DC2702E" w:rsidR="00596483" w:rsidRPr="004846BC" w:rsidRDefault="007475A2" w:rsidP="00681567">
      <w:pPr>
        <w:rPr>
          <w:sz w:val="24"/>
          <w:szCs w:val="24"/>
        </w:rPr>
      </w:pPr>
      <w:r w:rsidRPr="00CE0729">
        <w:rPr>
          <w:b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47B034" wp14:editId="1E00569F">
                <wp:simplePos x="0" y="0"/>
                <wp:positionH relativeFrom="column">
                  <wp:posOffset>5827395</wp:posOffset>
                </wp:positionH>
                <wp:positionV relativeFrom="paragraph">
                  <wp:posOffset>144780</wp:posOffset>
                </wp:positionV>
                <wp:extent cx="339090" cy="759460"/>
                <wp:effectExtent l="13335" t="12700" r="9525" b="8890"/>
                <wp:wrapNone/>
                <wp:docPr id="2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759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4E54FD" w14:textId="77777777" w:rsidR="00503CF2" w:rsidRDefault="00503CF2">
                            <w:pPr>
                              <w:rPr>
                                <w:rFonts w:ascii="Courier New" w:hAnsi="Courier New" w:cs="Courier New"/>
                                <w:sz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7B034" id="Text Box 39" o:spid="_x0000_s1028" type="#_x0000_t202" style="position:absolute;margin-left:458.85pt;margin-top:11.4pt;width:26.7pt;height:59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" filled="f" fillcolor="red" strokecolor="red">
                <v:textbox inset="0,0,0,0">
                  <w:txbxContent>
                    <w:p w14:paraId="784E54FD" w14:textId="77777777" w:rsidR="00503CF2" w:rsidRDefault="00503CF2">
                      <w:pPr>
                        <w:rPr>
                          <w:rFonts w:ascii="Courier New" w:hAnsi="Courier New" w:cs="Courier New"/>
                          <w:sz w:val="2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46BC" w:rsidRPr="00CE0729">
        <w:rPr>
          <w:b/>
        </w:rPr>
        <w:t xml:space="preserve"> </w:t>
      </w:r>
      <w:r w:rsidR="004846BC" w:rsidRPr="00CE0729">
        <w:rPr>
          <w:b/>
          <w:noProof/>
          <w:sz w:val="24"/>
          <w:szCs w:val="24"/>
          <w:lang w:val="en-GB" w:eastAsia="en-GB"/>
        </w:rPr>
        <w:t>3.</w:t>
      </w:r>
      <w:r w:rsidR="004846BC" w:rsidRPr="004846BC">
        <w:rPr>
          <w:noProof/>
          <w:sz w:val="24"/>
          <w:szCs w:val="24"/>
          <w:lang w:val="en-GB" w:eastAsia="en-GB"/>
        </w:rPr>
        <w:tab/>
      </w:r>
      <w:r w:rsidR="004846BC" w:rsidRPr="00877973">
        <w:rPr>
          <w:b/>
          <w:noProof/>
          <w:sz w:val="24"/>
          <w:szCs w:val="24"/>
          <w:lang w:val="en-GB" w:eastAsia="en-GB"/>
        </w:rPr>
        <w:t xml:space="preserve">What is the transposed matrix  </w:t>
      </w:r>
      <w:r w:rsidR="004846BC" w:rsidRPr="00877973">
        <w:rPr>
          <w:b/>
          <w:noProof/>
          <w:color w:val="FF0000"/>
          <w:sz w:val="24"/>
          <w:szCs w:val="24"/>
          <w:lang w:val="en-GB" w:eastAsia="en-GB"/>
        </w:rPr>
        <w:t>c'</w:t>
      </w:r>
      <w:r w:rsidR="004846BC" w:rsidRPr="00877973">
        <w:rPr>
          <w:b/>
          <w:noProof/>
          <w:sz w:val="24"/>
          <w:szCs w:val="24"/>
          <w:lang w:val="en-GB" w:eastAsia="en-GB"/>
        </w:rPr>
        <w:t xml:space="preserve"> ?</w:t>
      </w:r>
    </w:p>
    <w:p w14:paraId="345517EB" w14:textId="59D1AE45" w:rsidR="005C564E" w:rsidRDefault="005C564E" w:rsidP="005C564E">
      <w:pPr>
        <w:pStyle w:val="BodyText"/>
      </w:pPr>
    </w:p>
    <w:p w14:paraId="3F836F5C" w14:textId="77777777" w:rsidR="005C564E" w:rsidRPr="008D76A4" w:rsidRDefault="0087723E" w:rsidP="005C564E">
      <w:pPr>
        <w:pStyle w:val="BodyText"/>
        <w:rPr>
          <w:color w:val="FF0000"/>
        </w:rPr>
      </w:pPr>
      <w:r w:rsidRPr="007475A2">
        <w:rPr>
          <w:b/>
          <w:bCs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B31DA" wp14:editId="0AC43D82">
                <wp:simplePos x="0" y="0"/>
                <wp:positionH relativeFrom="column">
                  <wp:posOffset>5507355</wp:posOffset>
                </wp:positionH>
                <wp:positionV relativeFrom="paragraph">
                  <wp:posOffset>101600</wp:posOffset>
                </wp:positionV>
                <wp:extent cx="228600" cy="228600"/>
                <wp:effectExtent l="0" t="0" r="0" b="0"/>
                <wp:wrapNone/>
                <wp:docPr id="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68795B" w14:textId="77777777" w:rsidR="00503CF2" w:rsidRDefault="00503CF2" w:rsidP="005C564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sz w:val="24"/>
                                <w:lang w:val="en-GB"/>
                              </w:rPr>
                              <w:t>c’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31DA" id="Text Box 52" o:spid="_x0000_s1029" type="#_x0000_t202" style="position:absolute;margin-left:433.65pt;margin-top:8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" filled="f" stroked="f">
                <v:textbox inset="0,0,0,0">
                  <w:txbxContent>
                    <w:p w14:paraId="0168795B" w14:textId="77777777" w:rsidR="00503CF2" w:rsidRDefault="00503CF2" w:rsidP="005C564E">
                      <w:pPr>
                        <w:rPr>
                          <w:sz w:val="24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sz w:val="24"/>
                          <w:lang w:val="en-GB"/>
                        </w:rPr>
                        <w:t>c’</w:t>
                      </w:r>
                    </w:p>
                  </w:txbxContent>
                </v:textbox>
              </v:shape>
            </w:pict>
          </mc:Fallback>
        </mc:AlternateContent>
      </w:r>
      <w:r w:rsidR="005C564E" w:rsidRPr="007475A2">
        <w:rPr>
          <w:b/>
          <w:bCs/>
          <w:color w:val="FF0000"/>
        </w:rPr>
        <w:t>c</w:t>
      </w:r>
      <w:proofErr w:type="gramStart"/>
      <w:r w:rsidR="005C564E" w:rsidRPr="007475A2">
        <w:rPr>
          <w:b/>
          <w:bCs/>
          <w:color w:val="FF0000"/>
        </w:rPr>
        <w:t xml:space="preserve">' </w:t>
      </w:r>
      <w:r w:rsidR="005C564E">
        <w:rPr>
          <w:color w:val="FF0000"/>
        </w:rPr>
        <w:t xml:space="preserve"> </w:t>
      </w:r>
      <w:r w:rsidR="005C564E">
        <w:rPr>
          <w:rStyle w:val="Input"/>
          <w:rFonts w:ascii="Times New Roman" w:hAnsi="Times New Roman"/>
          <w:b w:val="0"/>
          <w:i w:val="0"/>
          <w:color w:val="000000" w:themeColor="text1"/>
        </w:rPr>
        <w:t>(</w:t>
      </w:r>
      <w:proofErr w:type="gramEnd"/>
      <w:r w:rsidR="005C564E">
        <w:rPr>
          <w:rStyle w:val="Input"/>
          <w:rFonts w:ascii="Times New Roman" w:hAnsi="Times New Roman"/>
          <w:b w:val="0"/>
          <w:i w:val="0"/>
          <w:color w:val="000000" w:themeColor="text1"/>
        </w:rPr>
        <w:t xml:space="preserve">[3 </w:t>
      </w:r>
      <w:r w:rsidR="00503CF2">
        <w:rPr>
          <w:rStyle w:val="Input"/>
          <w:rFonts w:ascii="Times New Roman" w:hAnsi="Times New Roman"/>
          <w:b w:val="0"/>
          <w:i w:val="0"/>
          <w:color w:val="000000" w:themeColor="text1"/>
        </w:rPr>
        <w:t xml:space="preserve">0; </w:t>
      </w:r>
      <w:proofErr w:type="gramStart"/>
      <w:r w:rsidR="00503CF2">
        <w:rPr>
          <w:rStyle w:val="Input"/>
          <w:rFonts w:ascii="Times New Roman" w:hAnsi="Times New Roman"/>
          <w:b w:val="0"/>
          <w:i w:val="0"/>
          <w:color w:val="000000" w:themeColor="text1"/>
        </w:rPr>
        <w:t>2  1</w:t>
      </w:r>
      <w:proofErr w:type="gramEnd"/>
      <w:r w:rsidR="00503CF2">
        <w:rPr>
          <w:rStyle w:val="Input"/>
          <w:rFonts w:ascii="Times New Roman" w:hAnsi="Times New Roman"/>
          <w:b w:val="0"/>
          <w:i w:val="0"/>
          <w:color w:val="000000" w:themeColor="text1"/>
        </w:rPr>
        <w:t>; -1 -2</w:t>
      </w:r>
      <w:r w:rsidR="005C564E" w:rsidRPr="00E04162">
        <w:rPr>
          <w:rStyle w:val="Input"/>
          <w:rFonts w:ascii="Times New Roman" w:hAnsi="Times New Roman"/>
          <w:b w:val="0"/>
          <w:i w:val="0"/>
          <w:color w:val="000000" w:themeColor="text1"/>
        </w:rPr>
        <w:t>]</w:t>
      </w:r>
      <w:r w:rsidR="005C564E">
        <w:rPr>
          <w:rStyle w:val="Input"/>
          <w:rFonts w:ascii="Times New Roman" w:hAnsi="Times New Roman"/>
          <w:b w:val="0"/>
          <w:i w:val="0"/>
          <w:color w:val="000000" w:themeColor="text1"/>
        </w:rPr>
        <w:t xml:space="preserve"> – from 2x3 it becomes 3x2 matrix</w:t>
      </w:r>
      <w:r w:rsidR="005C564E" w:rsidRPr="00E04162">
        <w:rPr>
          <w:rStyle w:val="Input"/>
          <w:rFonts w:ascii="Times New Roman" w:hAnsi="Times New Roman"/>
          <w:b w:val="0"/>
          <w:i w:val="0"/>
          <w:color w:val="000000" w:themeColor="text1"/>
        </w:rPr>
        <w:t>)</w:t>
      </w:r>
    </w:p>
    <w:p w14:paraId="3053DFDC" w14:textId="77777777" w:rsidR="005C564E" w:rsidRPr="005175BF" w:rsidRDefault="005C564E" w:rsidP="005C564E">
      <w:pPr>
        <w:rPr>
          <w:rStyle w:val="Input"/>
          <w:b w:val="0"/>
          <w:bCs/>
          <w:i w:val="0"/>
          <w:iCs/>
          <w:color w:val="auto"/>
        </w:rPr>
      </w:pPr>
    </w:p>
    <w:p w14:paraId="1CBFC0AF" w14:textId="77777777" w:rsidR="005C564E" w:rsidRDefault="005C564E" w:rsidP="005C564E">
      <w:pPr>
        <w:pStyle w:val="BodyText"/>
      </w:pPr>
    </w:p>
    <w:p w14:paraId="3CF9927C" w14:textId="77777777" w:rsidR="00877973" w:rsidRDefault="00877973" w:rsidP="00B63722">
      <w:pPr>
        <w:pStyle w:val="BodyText"/>
      </w:pPr>
    </w:p>
    <w:p w14:paraId="034FB12D" w14:textId="3191AF29" w:rsidR="00B63722" w:rsidRDefault="00B63722" w:rsidP="00B63722">
      <w:pPr>
        <w:pStyle w:val="BodyText"/>
      </w:pPr>
      <w:r>
        <w:t>So, the transpose operation (</w:t>
      </w:r>
      <w:r>
        <w:rPr>
          <w:rStyle w:val="Input"/>
        </w:rPr>
        <w:t>'</w:t>
      </w:r>
      <w:r>
        <w:t xml:space="preserve">) flips rows and columns. This is useful in situations where </w:t>
      </w:r>
      <w:r w:rsidR="007475A2">
        <w:t xml:space="preserve">e.g., </w:t>
      </w:r>
      <w:r>
        <w:t xml:space="preserve">the parameters of a </w:t>
      </w:r>
      <w:proofErr w:type="spellStart"/>
      <w:r>
        <w:t>Matlab</w:t>
      </w:r>
      <w:proofErr w:type="spellEnd"/>
      <w:r>
        <w:t xml:space="preserve"> function require a column vector, but our data is a row vector, etc.</w:t>
      </w:r>
    </w:p>
    <w:p w14:paraId="234CB649" w14:textId="77777777" w:rsidR="005C564E" w:rsidRDefault="005C564E" w:rsidP="005C564E">
      <w:pPr>
        <w:pStyle w:val="BodyText"/>
      </w:pPr>
    </w:p>
    <w:p w14:paraId="50F9C512" w14:textId="77777777" w:rsidR="005C564E" w:rsidRDefault="005C564E" w:rsidP="005C564E">
      <w:pPr>
        <w:pStyle w:val="BodyText"/>
      </w:pPr>
      <w:r>
        <w:t xml:space="preserve">Recall that we can't multiply matrices if they are incompatible in size. </w:t>
      </w:r>
    </w:p>
    <w:p w14:paraId="190A1703" w14:textId="77777777" w:rsidR="005C564E" w:rsidRDefault="005C564E" w:rsidP="005C564E">
      <w:pPr>
        <w:pStyle w:val="BodyText"/>
      </w:pPr>
      <w:r>
        <w:t xml:space="preserve">The general rule is to multiply a row (from the first one) by a column (of the second one) to </w:t>
      </w:r>
      <w:r w:rsidR="00C22299">
        <w:t>get</w:t>
      </w:r>
      <w:r>
        <w:t xml:space="preserve"> </w:t>
      </w:r>
      <w:r w:rsidRPr="00DB3FE1">
        <w:rPr>
          <w:b/>
        </w:rPr>
        <w:t>an element</w:t>
      </w:r>
      <w:r>
        <w:t xml:space="preserve"> of the resulting matrix.</w:t>
      </w:r>
    </w:p>
    <w:p w14:paraId="33218EE7" w14:textId="77777777" w:rsidR="00B63722" w:rsidRDefault="00B63722" w:rsidP="00C22299">
      <w:pPr>
        <w:pStyle w:val="Heading1"/>
        <w:rPr>
          <w:rStyle w:val="Input"/>
        </w:rPr>
      </w:pPr>
      <w:r>
        <w:rPr>
          <w:rFonts w:ascii="Times New Roman" w:hAnsi="Times New Roman"/>
        </w:rPr>
        <w:t>We can</w:t>
      </w:r>
      <w:r w:rsidR="00C22299">
        <w:rPr>
          <w:rFonts w:ascii="Times New Roman" w:hAnsi="Times New Roman"/>
        </w:rPr>
        <w:t xml:space="preserve">’t </w:t>
      </w:r>
      <w:proofErr w:type="gramStart"/>
      <w:r w:rsidR="00C22299">
        <w:rPr>
          <w:rFonts w:ascii="Times New Roman" w:hAnsi="Times New Roman"/>
        </w:rPr>
        <w:t xml:space="preserve">multiply </w:t>
      </w:r>
      <w:r>
        <w:rPr>
          <w:rFonts w:ascii="Times New Roman" w:hAnsi="Times New Roman"/>
        </w:rPr>
        <w:t xml:space="preserve"> </w:t>
      </w:r>
      <w:r w:rsidR="00C22299">
        <w:rPr>
          <w:rFonts w:ascii="Times New Roman" w:hAnsi="Times New Roman"/>
          <w:b/>
          <w:bCs/>
          <w:i/>
          <w:color w:val="FF0000"/>
        </w:rPr>
        <w:t>c</w:t>
      </w:r>
      <w:proofErr w:type="gramEnd"/>
      <w:r w:rsidRPr="00BD0504">
        <w:rPr>
          <w:rFonts w:ascii="Times New Roman" w:hAnsi="Times New Roman"/>
          <w:b/>
          <w:bCs/>
          <w:i/>
          <w:color w:val="FF0000"/>
        </w:rPr>
        <w:t xml:space="preserve"> * </w:t>
      </w:r>
      <w:proofErr w:type="gramStart"/>
      <w:r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ascii="Times New Roman" w:hAnsi="Times New Roman"/>
        </w:rPr>
        <w:t xml:space="preserve"> </w:t>
      </w:r>
      <w:r w:rsidR="00C22299">
        <w:rPr>
          <w:rFonts w:ascii="Times New Roman" w:hAnsi="Times New Roman"/>
        </w:rPr>
        <w:t>,</w:t>
      </w:r>
      <w:proofErr w:type="gramEnd"/>
      <w:r>
        <w:rPr>
          <w:rFonts w:ascii="Times New Roman" w:hAnsi="Times New Roman"/>
        </w:rPr>
        <w:t xml:space="preserve"> though</w:t>
      </w:r>
      <w:r w:rsidR="00C22299">
        <w:rPr>
          <w:rFonts w:ascii="Times New Roman" w:hAnsi="Times New Roman"/>
        </w:rPr>
        <w:t xml:space="preserve"> we can multiply </w:t>
      </w:r>
      <w:bookmarkStart w:id="1" w:name="INPUT_6"/>
      <w:r>
        <w:rPr>
          <w:rStyle w:val="Input"/>
        </w:rPr>
        <w:t>c’ * a</w:t>
      </w:r>
    </w:p>
    <w:p w14:paraId="24D8F091" w14:textId="77777777" w:rsidR="00877973" w:rsidRDefault="00877973" w:rsidP="00B63722">
      <w:pPr>
        <w:rPr>
          <w:rStyle w:val="Input"/>
          <w:rFonts w:ascii="Times New Roman" w:hAnsi="Times New Roman"/>
          <w:b w:val="0"/>
          <w:i w:val="0"/>
          <w:color w:val="auto"/>
        </w:rPr>
      </w:pPr>
    </w:p>
    <w:p w14:paraId="754208C3" w14:textId="2A94ADB6" w:rsidR="004846BC" w:rsidRDefault="004846BC" w:rsidP="00B63722">
      <w:pPr>
        <w:rPr>
          <w:rStyle w:val="Input"/>
          <w:rFonts w:ascii="Times New Roman" w:hAnsi="Times New Roman"/>
          <w:b w:val="0"/>
          <w:i w:val="0"/>
          <w:color w:val="auto"/>
        </w:rPr>
      </w:pPr>
      <w:r w:rsidRPr="00CE0729">
        <w:rPr>
          <w:rStyle w:val="Input"/>
          <w:rFonts w:ascii="Times New Roman" w:hAnsi="Times New Roman"/>
          <w:i w:val="0"/>
          <w:color w:val="auto"/>
        </w:rPr>
        <w:t>4.</w:t>
      </w:r>
      <w:r>
        <w:rPr>
          <w:rStyle w:val="Input"/>
          <w:rFonts w:ascii="Times New Roman" w:hAnsi="Times New Roman"/>
          <w:b w:val="0"/>
          <w:i w:val="0"/>
          <w:color w:val="auto"/>
        </w:rPr>
        <w:t xml:space="preserve"> </w:t>
      </w:r>
      <w:r w:rsidRPr="00877973">
        <w:rPr>
          <w:rStyle w:val="Input"/>
          <w:rFonts w:ascii="Times New Roman" w:hAnsi="Times New Roman"/>
          <w:i w:val="0"/>
          <w:color w:val="auto"/>
        </w:rPr>
        <w:t xml:space="preserve">What is the product of   </w:t>
      </w:r>
      <w:r w:rsidRPr="00877973">
        <w:rPr>
          <w:rStyle w:val="Input"/>
          <w:rFonts w:ascii="Times New Roman" w:hAnsi="Times New Roman"/>
          <w:i w:val="0"/>
        </w:rPr>
        <w:t>c' * a</w:t>
      </w:r>
      <w:r w:rsidRPr="00877973">
        <w:rPr>
          <w:rStyle w:val="Input"/>
          <w:rFonts w:ascii="Times New Roman" w:hAnsi="Times New Roman"/>
          <w:i w:val="0"/>
          <w:color w:val="auto"/>
        </w:rPr>
        <w:t>?</w:t>
      </w:r>
    </w:p>
    <w:p w14:paraId="29741254" w14:textId="58368E3F" w:rsidR="00B63722" w:rsidRPr="00D534C4" w:rsidRDefault="00B63722" w:rsidP="004846BC">
      <w:pPr>
        <w:ind w:firstLine="288"/>
      </w:pPr>
      <w:r w:rsidRPr="00D534C4">
        <w:rPr>
          <w:rStyle w:val="Input"/>
          <w:rFonts w:ascii="Times New Roman" w:hAnsi="Times New Roman"/>
          <w:b w:val="0"/>
          <w:i w:val="0"/>
          <w:color w:val="auto"/>
        </w:rPr>
        <w:t xml:space="preserve">(should give you a </w:t>
      </w:r>
      <w:r>
        <w:rPr>
          <w:rStyle w:val="Input"/>
          <w:rFonts w:ascii="Times New Roman" w:hAnsi="Times New Roman"/>
          <w:b w:val="0"/>
          <w:i w:val="0"/>
          <w:color w:val="auto"/>
        </w:rPr>
        <w:t>3x2 matrix</w:t>
      </w:r>
      <w:r w:rsidRPr="00D534C4">
        <w:rPr>
          <w:rStyle w:val="Input"/>
          <w:rFonts w:ascii="Times New Roman" w:hAnsi="Times New Roman"/>
          <w:b w:val="0"/>
          <w:i w:val="0"/>
          <w:color w:val="auto"/>
        </w:rPr>
        <w:t xml:space="preserve"> </w:t>
      </w:r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[</w:t>
      </w:r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-</w:t>
      </w:r>
      <w:proofErr w:type="gramStart"/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3</w:t>
      </w:r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444199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9</w:t>
      </w:r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; </w:t>
      </w:r>
      <w:r w:rsidR="00CB622D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0</w:t>
      </w:r>
      <w:proofErr w:type="gramEnd"/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444199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7</w:t>
      </w:r>
      <w:proofErr w:type="gramStart"/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; </w:t>
      </w:r>
      <w:r w:rsidR="00CB622D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-3</w:t>
      </w:r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444199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 xml:space="preserve"> </w:t>
      </w:r>
      <w:r w:rsidR="006A7722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-</w:t>
      </w:r>
      <w:proofErr w:type="gramEnd"/>
      <w:r w:rsidR="00CB622D"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5</w:t>
      </w:r>
      <w:r w:rsidRPr="008E0704">
        <w:rPr>
          <w:rStyle w:val="Input"/>
          <w:rFonts w:ascii="Times New Roman" w:hAnsi="Times New Roman"/>
          <w:b w:val="0"/>
          <w:i w:val="0"/>
          <w:color w:val="auto"/>
          <w:highlight w:val="yellow"/>
        </w:rPr>
        <w:t>]</w:t>
      </w:r>
      <w:r w:rsidRPr="008E0704">
        <w:rPr>
          <w:rStyle w:val="Input"/>
          <w:rFonts w:ascii="Times New Roman" w:hAnsi="Times New Roman"/>
          <w:b w:val="0"/>
          <w:i w:val="0"/>
          <w:color w:val="auto"/>
        </w:rPr>
        <w:t>)</w:t>
      </w:r>
      <w:r w:rsidRPr="00D534C4">
        <w:rPr>
          <w:rStyle w:val="Input"/>
          <w:rFonts w:ascii="Times New Roman" w:hAnsi="Times New Roman"/>
          <w:color w:val="auto"/>
        </w:rPr>
        <w:t xml:space="preserve"> </w:t>
      </w:r>
      <w:bookmarkEnd w:id="1"/>
      <w:r w:rsidRPr="00D534C4">
        <w:t xml:space="preserve"> </w:t>
      </w:r>
    </w:p>
    <w:p w14:paraId="64A0CF86" w14:textId="77777777" w:rsidR="00465906" w:rsidRDefault="00465906"/>
    <w:p w14:paraId="08462CC3" w14:textId="3DA108F7" w:rsidR="000102F3" w:rsidRDefault="004846BC">
      <w:pPr>
        <w:rPr>
          <w:sz w:val="24"/>
          <w:szCs w:val="24"/>
        </w:rPr>
      </w:pPr>
      <w:r w:rsidRPr="00CE0729">
        <w:rPr>
          <w:b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 w:rsidR="00982976" w:rsidRPr="00877973">
        <w:rPr>
          <w:b/>
          <w:sz w:val="24"/>
          <w:szCs w:val="24"/>
        </w:rPr>
        <w:t xml:space="preserve">Given </w:t>
      </w:r>
      <w:r w:rsidR="00C22299" w:rsidRPr="00877973">
        <w:rPr>
          <w:b/>
          <w:sz w:val="24"/>
          <w:szCs w:val="24"/>
        </w:rPr>
        <w:t xml:space="preserve">a </w:t>
      </w:r>
      <w:r w:rsidR="00982976" w:rsidRPr="00877973">
        <w:rPr>
          <w:b/>
          <w:sz w:val="24"/>
          <w:szCs w:val="24"/>
        </w:rPr>
        <w:t xml:space="preserve">vector </w:t>
      </w:r>
      <w:r w:rsidR="00982976" w:rsidRPr="00877973">
        <w:rPr>
          <w:b/>
          <w:bCs/>
          <w:sz w:val="24"/>
          <w:szCs w:val="24"/>
        </w:rPr>
        <w:t>x</w:t>
      </w:r>
      <w:r w:rsidR="00982976" w:rsidRPr="00877973">
        <w:rPr>
          <w:b/>
          <w:sz w:val="24"/>
          <w:szCs w:val="24"/>
        </w:rPr>
        <w:t xml:space="preserve"> = (</w:t>
      </w:r>
      <w:r w:rsidR="00982976" w:rsidRPr="00877973">
        <w:rPr>
          <w:b/>
          <w:bCs/>
          <w:sz w:val="24"/>
          <w:szCs w:val="24"/>
        </w:rPr>
        <w:t>2, 9, 1, 5, 3</w:t>
      </w:r>
      <w:proofErr w:type="gramStart"/>
      <w:r w:rsidR="00982976" w:rsidRPr="00877973">
        <w:rPr>
          <w:b/>
          <w:bCs/>
          <w:sz w:val="24"/>
          <w:szCs w:val="24"/>
        </w:rPr>
        <w:t>);</w:t>
      </w:r>
      <w:proofErr w:type="gramEnd"/>
    </w:p>
    <w:p w14:paraId="072FE998" w14:textId="77777777" w:rsidR="005C564E" w:rsidRDefault="005C564E">
      <w:pPr>
        <w:rPr>
          <w:sz w:val="24"/>
          <w:szCs w:val="24"/>
        </w:rPr>
      </w:pPr>
    </w:p>
    <w:p w14:paraId="54211AE6" w14:textId="77777777" w:rsidR="00982976" w:rsidRDefault="00000000">
      <w:pPr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object w:dxaOrig="1440" w:dyaOrig="1440" w14:anchorId="25785861">
          <v:shape id="Object 111" o:spid="_x0000_s1078" type="#_x0000_t75" style="position:absolute;margin-left:211.9pt;margin-top:9pt;width:122.25pt;height:58.4pt;z-index:251662336">
            <v:imagedata r:id="rId15" o:title=""/>
          </v:shape>
          <o:OLEObject Type="Embed" ProgID="Equation.DSMT4" ShapeID="Object 111" DrawAspect="Content" ObjectID="_1831636685" r:id="rId16"/>
        </w:object>
      </w:r>
      <w:r w:rsidR="00B63722">
        <w:rPr>
          <w:sz w:val="24"/>
          <w:szCs w:val="24"/>
        </w:rPr>
        <w:t>w</w:t>
      </w:r>
      <w:r w:rsidR="00982976">
        <w:rPr>
          <w:sz w:val="24"/>
          <w:szCs w:val="24"/>
        </w:rPr>
        <w:t>hat is:</w:t>
      </w:r>
    </w:p>
    <w:p w14:paraId="1511C99E" w14:textId="77777777" w:rsidR="0072071C" w:rsidRDefault="0072071C">
      <w:pPr>
        <w:rPr>
          <w:sz w:val="24"/>
          <w:szCs w:val="24"/>
        </w:rPr>
      </w:pPr>
    </w:p>
    <w:p w14:paraId="667060A1" w14:textId="77777777" w:rsidR="0072071C" w:rsidRDefault="0072071C">
      <w:pPr>
        <w:rPr>
          <w:sz w:val="24"/>
          <w:szCs w:val="24"/>
        </w:rPr>
      </w:pPr>
    </w:p>
    <w:p w14:paraId="0037DD1B" w14:textId="77777777" w:rsidR="000E1A09" w:rsidRDefault="0072071C">
      <w:pPr>
        <w:rPr>
          <w:sz w:val="24"/>
          <w:szCs w:val="24"/>
        </w:rPr>
      </w:pPr>
      <w:r>
        <w:rPr>
          <w:sz w:val="24"/>
          <w:szCs w:val="24"/>
        </w:rPr>
        <w:t xml:space="preserve">the median = </w:t>
      </w:r>
      <w:r w:rsidRPr="002F7859">
        <w:rPr>
          <w:sz w:val="24"/>
          <w:szCs w:val="24"/>
          <w:highlight w:val="yellow"/>
        </w:rPr>
        <w:t>3;</w:t>
      </w:r>
      <w:r>
        <w:rPr>
          <w:sz w:val="24"/>
          <w:szCs w:val="24"/>
        </w:rPr>
        <w:t xml:space="preserve"> </w:t>
      </w:r>
      <w:r w:rsidR="00B63722">
        <w:rPr>
          <w:sz w:val="24"/>
          <w:szCs w:val="24"/>
        </w:rPr>
        <w:t>t</w:t>
      </w:r>
      <w:r w:rsidR="00982976">
        <w:rPr>
          <w:sz w:val="24"/>
          <w:szCs w:val="24"/>
        </w:rPr>
        <w:t xml:space="preserve">he mean </w:t>
      </w:r>
      <w:proofErr w:type="gramStart"/>
      <w:r w:rsidR="00982976">
        <w:rPr>
          <w:sz w:val="24"/>
          <w:szCs w:val="24"/>
        </w:rPr>
        <w:t>of</w:t>
      </w:r>
      <w:r w:rsidR="00C22299">
        <w:rPr>
          <w:sz w:val="24"/>
          <w:szCs w:val="24"/>
        </w:rPr>
        <w:t xml:space="preserve"> </w:t>
      </w:r>
      <w:r w:rsidR="00982976">
        <w:rPr>
          <w:sz w:val="24"/>
          <w:szCs w:val="24"/>
        </w:rPr>
        <w:t xml:space="preserve"> x</w:t>
      </w:r>
      <w:proofErr w:type="gramEnd"/>
      <w:r>
        <w:rPr>
          <w:sz w:val="24"/>
          <w:szCs w:val="24"/>
        </w:rPr>
        <w:t>:</w:t>
      </w:r>
    </w:p>
    <w:p w14:paraId="7A29F566" w14:textId="77777777" w:rsidR="00E736D4" w:rsidRDefault="00E736D4">
      <w:pPr>
        <w:rPr>
          <w:sz w:val="24"/>
          <w:szCs w:val="24"/>
        </w:rPr>
      </w:pPr>
    </w:p>
    <w:p w14:paraId="36B84AC9" w14:textId="77777777" w:rsidR="0072071C" w:rsidRDefault="00000000">
      <w:pPr>
        <w:rPr>
          <w:sz w:val="24"/>
          <w:szCs w:val="24"/>
        </w:rPr>
      </w:pPr>
      <w:r>
        <w:rPr>
          <w:noProof/>
          <w:color w:val="008080"/>
          <w:sz w:val="24"/>
          <w:szCs w:val="24"/>
          <w:lang w:val="en-GB" w:eastAsia="en-GB"/>
        </w:rPr>
        <w:object w:dxaOrig="1440" w:dyaOrig="1440" w14:anchorId="14E344E7">
          <v:shape id="Object 18" o:spid="_x0000_s1077" type="#_x0000_t75" style="position:absolute;margin-left:136.4pt;margin-top:11.55pt;width:171.75pt;height:65.7pt;z-index:251661312">
            <v:imagedata r:id="rId17" o:title=""/>
          </v:shape>
          <o:OLEObject Type="Embed" ProgID="Equation.DSMT4" ShapeID="Object 18" DrawAspect="Content" ObjectID="_1831636686" r:id="rId18"/>
        </w:object>
      </w:r>
    </w:p>
    <w:p w14:paraId="5719C521" w14:textId="77777777" w:rsidR="00E736D4" w:rsidRDefault="00E736D4">
      <w:pPr>
        <w:rPr>
          <w:sz w:val="24"/>
          <w:szCs w:val="24"/>
        </w:rPr>
      </w:pPr>
    </w:p>
    <w:p w14:paraId="12AC611A" w14:textId="77777777" w:rsidR="00B63722" w:rsidRDefault="00B63722">
      <w:pPr>
        <w:rPr>
          <w:sz w:val="24"/>
          <w:szCs w:val="24"/>
        </w:rPr>
      </w:pPr>
    </w:p>
    <w:p w14:paraId="7A15DB50" w14:textId="4FB4544F" w:rsidR="00982976" w:rsidRDefault="00C22299" w:rsidP="00982976">
      <w:pPr>
        <w:rPr>
          <w:sz w:val="24"/>
          <w:szCs w:val="24"/>
        </w:rPr>
      </w:pPr>
      <w:r>
        <w:rPr>
          <w:sz w:val="24"/>
          <w:szCs w:val="24"/>
        </w:rPr>
        <w:t xml:space="preserve">Std </w:t>
      </w:r>
      <w:proofErr w:type="gramStart"/>
      <w:r>
        <w:rPr>
          <w:sz w:val="24"/>
          <w:szCs w:val="24"/>
        </w:rPr>
        <w:t xml:space="preserve">of </w:t>
      </w:r>
      <w:r w:rsidR="0072071C">
        <w:rPr>
          <w:sz w:val="24"/>
          <w:szCs w:val="24"/>
        </w:rPr>
        <w:t xml:space="preserve"> x</w:t>
      </w:r>
      <w:proofErr w:type="gramEnd"/>
      <w:r w:rsidR="0072071C">
        <w:rPr>
          <w:sz w:val="24"/>
          <w:szCs w:val="24"/>
        </w:rPr>
        <w:t>:</w:t>
      </w:r>
      <w:r w:rsidR="00D07532">
        <w:rPr>
          <w:sz w:val="24"/>
          <w:szCs w:val="24"/>
        </w:rPr>
        <w:t xml:space="preserve"> </w:t>
      </w:r>
    </w:p>
    <w:p w14:paraId="338B8719" w14:textId="77777777" w:rsidR="00982976" w:rsidRDefault="00982976">
      <w:pPr>
        <w:rPr>
          <w:sz w:val="24"/>
          <w:szCs w:val="24"/>
        </w:rPr>
      </w:pPr>
    </w:p>
    <w:p w14:paraId="0ACA8774" w14:textId="77777777" w:rsidR="00E736D4" w:rsidRDefault="00E736D4">
      <w:pPr>
        <w:rPr>
          <w:sz w:val="24"/>
          <w:szCs w:val="24"/>
        </w:rPr>
      </w:pPr>
    </w:p>
    <w:p w14:paraId="16BB178E" w14:textId="77777777" w:rsidR="00982976" w:rsidRDefault="00982976">
      <w:pPr>
        <w:rPr>
          <w:sz w:val="24"/>
          <w:szCs w:val="24"/>
        </w:rPr>
      </w:pPr>
    </w:p>
    <w:p w14:paraId="22834EB9" w14:textId="77777777" w:rsidR="00E736D4" w:rsidRDefault="00E736D4">
      <w:pPr>
        <w:rPr>
          <w:sz w:val="24"/>
          <w:szCs w:val="24"/>
        </w:rPr>
      </w:pPr>
    </w:p>
    <w:p w14:paraId="226FC229" w14:textId="3196B0FA" w:rsidR="00E736D4" w:rsidRDefault="00E736D4">
      <w:pPr>
        <w:rPr>
          <w:sz w:val="24"/>
          <w:szCs w:val="24"/>
        </w:rPr>
      </w:pPr>
    </w:p>
    <w:p w14:paraId="34786627" w14:textId="1EB41EB2" w:rsidR="004B368C" w:rsidRDefault="00C57F89">
      <w:pPr>
        <w:rPr>
          <w:sz w:val="24"/>
          <w:szCs w:val="24"/>
        </w:rPr>
      </w:pPr>
      <w:r w:rsidRPr="00CE0729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57EBAD6" wp14:editId="47CBE1BB">
                <wp:simplePos x="0" y="0"/>
                <wp:positionH relativeFrom="column">
                  <wp:posOffset>4914265</wp:posOffset>
                </wp:positionH>
                <wp:positionV relativeFrom="paragraph">
                  <wp:posOffset>-95250</wp:posOffset>
                </wp:positionV>
                <wp:extent cx="159385" cy="283845"/>
                <wp:effectExtent l="57150" t="38100" r="50165" b="4000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938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F41C2" id="Ink 18" o:spid="_x0000_s1026" type="#_x0000_t75" style="position:absolute;margin-left:386.25pt;margin-top:-8.2pt;width:13.95pt;height:2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">
                <v:imagedata r:id="rId20" o:title=""/>
              </v:shape>
            </w:pict>
          </mc:Fallback>
        </mc:AlternateContent>
      </w:r>
      <w:r w:rsidRPr="00CE0729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57D5046" wp14:editId="7BEADCC0">
                <wp:simplePos x="0" y="0"/>
                <wp:positionH relativeFrom="column">
                  <wp:posOffset>5160010</wp:posOffset>
                </wp:positionH>
                <wp:positionV relativeFrom="paragraph">
                  <wp:posOffset>-3810</wp:posOffset>
                </wp:positionV>
                <wp:extent cx="86595" cy="210600"/>
                <wp:effectExtent l="57150" t="38100" r="46990" b="5651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659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26502" id="Ink 15" o:spid="_x0000_s1026" type="#_x0000_t75" style="position:absolute;margin-left:405.6pt;margin-top:-1pt;width:8.2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">
                <v:imagedata r:id="rId22" o:title=""/>
              </v:shape>
            </w:pict>
          </mc:Fallback>
        </mc:AlternateContent>
      </w:r>
      <w:r w:rsidR="00F553EB" w:rsidRPr="00CE0729">
        <w:rPr>
          <w:b/>
          <w:sz w:val="24"/>
          <w:szCs w:val="24"/>
        </w:rPr>
        <w:t>6.</w:t>
      </w:r>
      <w:r w:rsidR="00F553EB">
        <w:rPr>
          <w:sz w:val="24"/>
          <w:szCs w:val="24"/>
        </w:rPr>
        <w:t xml:space="preserve"> </w:t>
      </w:r>
      <w:r w:rsidR="004B368C" w:rsidRPr="00877973">
        <w:rPr>
          <w:b/>
          <w:sz w:val="24"/>
          <w:szCs w:val="24"/>
        </w:rPr>
        <w:t>Draw a rough diagram of the function:</w:t>
      </w:r>
      <w:r w:rsidR="00F553EB" w:rsidRPr="00877973">
        <w:rPr>
          <w:b/>
          <w:sz w:val="24"/>
          <w:szCs w:val="24"/>
        </w:rPr>
        <w:t xml:space="preserve"> </w:t>
      </w:r>
      <w:r w:rsidR="00F553EB" w:rsidRPr="00877973">
        <w:rPr>
          <w:b/>
          <w:position w:val="-10"/>
          <w:sz w:val="24"/>
          <w:szCs w:val="24"/>
        </w:rPr>
        <w:object w:dxaOrig="1680" w:dyaOrig="360" w14:anchorId="3F6EF4DA">
          <v:shape id="_x0000_i1031" type="#_x0000_t75" style="width:84.05pt;height:18.1pt" o:ole="">
            <v:imagedata r:id="rId23" o:title=""/>
          </v:shape>
          <o:OLEObject Type="Embed" ProgID="Equation.DSMT4" ShapeID="_x0000_i1031" DrawAspect="Content" ObjectID="_1831636677" r:id="rId24"/>
        </w:object>
      </w:r>
    </w:p>
    <w:p w14:paraId="09F3B60C" w14:textId="5A351CC3" w:rsidR="004B368C" w:rsidRDefault="00934204">
      <w:pPr>
        <w:rPr>
          <w:position w:val="-10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526A70F" wp14:editId="480F5E7A">
                <wp:simplePos x="0" y="0"/>
                <wp:positionH relativeFrom="column">
                  <wp:posOffset>4141020</wp:posOffset>
                </wp:positionH>
                <wp:positionV relativeFrom="paragraph">
                  <wp:posOffset>-525930</wp:posOffset>
                </wp:positionV>
                <wp:extent cx="1814040" cy="1455840"/>
                <wp:effectExtent l="38100" t="57150" r="53340" b="4953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14040" cy="145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05288" id="Ink 47" o:spid="_x0000_s1026" type="#_x0000_t75" style="position:absolute;margin-left:325.35pt;margin-top:-42.1pt;width:144.3pt;height:116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">
                <v:imagedata r:id="rId26" o:title=""/>
              </v:shape>
            </w:pict>
          </mc:Fallback>
        </mc:AlternateContent>
      </w:r>
      <w:r w:rsidR="00F553EB">
        <w:rPr>
          <w:position w:val="-10"/>
          <w:sz w:val="24"/>
          <w:szCs w:val="24"/>
        </w:rPr>
        <w:tab/>
      </w:r>
      <w:r w:rsidR="00F553EB" w:rsidRPr="00F553EB">
        <w:rPr>
          <w:position w:val="-10"/>
          <w:sz w:val="24"/>
          <w:szCs w:val="24"/>
        </w:rPr>
        <w:t>Oiler number e</w:t>
      </w:r>
      <w:r w:rsidR="00F553EB">
        <w:rPr>
          <w:position w:val="-10"/>
          <w:sz w:val="24"/>
          <w:szCs w:val="24"/>
        </w:rPr>
        <w:t xml:space="preserve"> </w:t>
      </w:r>
      <w:r w:rsidR="00F553EB" w:rsidRPr="00F553EB">
        <w:rPr>
          <w:position w:val="-10"/>
          <w:sz w:val="24"/>
          <w:szCs w:val="24"/>
        </w:rPr>
        <w:sym w:font="Symbol" w:char="F0BB"/>
      </w:r>
      <w:r w:rsidR="00F553EB" w:rsidRPr="00F553EB">
        <w:rPr>
          <w:position w:val="-10"/>
          <w:sz w:val="24"/>
          <w:szCs w:val="24"/>
        </w:rPr>
        <w:t xml:space="preserve"> 2.72</w:t>
      </w:r>
    </w:p>
    <w:p w14:paraId="659B8F99" w14:textId="77777777" w:rsidR="00166B5D" w:rsidRDefault="00166B5D">
      <w:pPr>
        <w:rPr>
          <w:position w:val="-10"/>
          <w:sz w:val="24"/>
          <w:szCs w:val="24"/>
        </w:rPr>
      </w:pPr>
    </w:p>
    <w:p w14:paraId="1BE0C4FD" w14:textId="6EE5B130" w:rsidR="008F0797" w:rsidRDefault="00166B5D">
      <w:pPr>
        <w:rPr>
          <w:position w:val="-10"/>
          <w:sz w:val="24"/>
          <w:szCs w:val="24"/>
        </w:rPr>
      </w:pPr>
      <w:r>
        <w:rPr>
          <w:position w:val="-10"/>
          <w:sz w:val="24"/>
          <w:szCs w:val="24"/>
        </w:rPr>
        <w:tab/>
      </w:r>
      <w:r>
        <w:rPr>
          <w:position w:val="-10"/>
          <w:sz w:val="24"/>
          <w:szCs w:val="24"/>
        </w:rPr>
        <w:tab/>
      </w:r>
      <w:r>
        <w:rPr>
          <w:position w:val="-10"/>
          <w:sz w:val="24"/>
          <w:szCs w:val="24"/>
        </w:rPr>
        <w:tab/>
      </w:r>
      <w:r>
        <w:rPr>
          <w:position w:val="-10"/>
          <w:sz w:val="24"/>
          <w:szCs w:val="24"/>
        </w:rPr>
        <w:tab/>
        <w:t>For x=</w:t>
      </w:r>
      <w:r w:rsidR="00C57F89">
        <w:rPr>
          <w:position w:val="-10"/>
          <w:sz w:val="24"/>
          <w:szCs w:val="24"/>
        </w:rPr>
        <w:t xml:space="preserve"> </w:t>
      </w:r>
      <w:r>
        <w:rPr>
          <w:position w:val="-10"/>
          <w:sz w:val="24"/>
          <w:szCs w:val="24"/>
        </w:rPr>
        <w:t xml:space="preserve">-1 </w:t>
      </w:r>
      <w:r w:rsidR="008F0797" w:rsidRPr="008F0797">
        <w:rPr>
          <w:position w:val="-10"/>
          <w:sz w:val="24"/>
          <w:szCs w:val="24"/>
        </w:rPr>
        <w:sym w:font="Wingdings" w:char="F0E0"/>
      </w:r>
      <w:r w:rsidR="008F0797">
        <w:rPr>
          <w:position w:val="-10"/>
          <w:sz w:val="24"/>
          <w:szCs w:val="24"/>
        </w:rPr>
        <w:t xml:space="preserve"> y=0.</w:t>
      </w:r>
      <w:proofErr w:type="gramStart"/>
      <w:r w:rsidR="008F0797">
        <w:rPr>
          <w:position w:val="-10"/>
          <w:sz w:val="24"/>
          <w:szCs w:val="24"/>
        </w:rPr>
        <w:t xml:space="preserve">37;   </w:t>
      </w:r>
      <w:proofErr w:type="gramEnd"/>
      <w:r w:rsidR="008F0797" w:rsidRPr="002050E0">
        <w:rPr>
          <w:position w:val="-10"/>
          <w:sz w:val="24"/>
          <w:szCs w:val="24"/>
          <w:highlight w:val="yellow"/>
        </w:rPr>
        <w:t>(when x</w:t>
      </w:r>
      <w:r w:rsidR="008F0797" w:rsidRPr="002050E0">
        <w:rPr>
          <w:position w:val="-10"/>
          <w:sz w:val="24"/>
          <w:szCs w:val="24"/>
          <w:highlight w:val="yellow"/>
        </w:rPr>
        <w:sym w:font="Wingdings" w:char="F0E0"/>
      </w:r>
      <w:r w:rsidR="008F0797" w:rsidRPr="002050E0">
        <w:rPr>
          <w:position w:val="-10"/>
          <w:sz w:val="24"/>
          <w:szCs w:val="24"/>
          <w:highlight w:val="yellow"/>
        </w:rPr>
        <w:t xml:space="preserve"> -</w:t>
      </w:r>
      <w:proofErr w:type="gramStart"/>
      <w:r w:rsidR="008F0797" w:rsidRPr="002050E0">
        <w:rPr>
          <w:position w:val="-10"/>
          <w:sz w:val="24"/>
          <w:szCs w:val="24"/>
          <w:highlight w:val="yellow"/>
        </w:rPr>
        <w:t>∞  then</w:t>
      </w:r>
      <w:proofErr w:type="gramEnd"/>
      <w:r w:rsidR="008F0797" w:rsidRPr="002050E0">
        <w:rPr>
          <w:position w:val="-10"/>
          <w:sz w:val="24"/>
          <w:szCs w:val="24"/>
          <w:highlight w:val="yellow"/>
        </w:rPr>
        <w:t xml:space="preserve"> y </w:t>
      </w:r>
      <w:r w:rsidR="008F0797" w:rsidRPr="002050E0">
        <w:rPr>
          <w:position w:val="-10"/>
          <w:sz w:val="24"/>
          <w:szCs w:val="24"/>
          <w:highlight w:val="yellow"/>
        </w:rPr>
        <w:sym w:font="Wingdings" w:char="F0E0"/>
      </w:r>
      <w:r w:rsidR="008F0797" w:rsidRPr="002050E0">
        <w:rPr>
          <w:position w:val="-10"/>
          <w:sz w:val="24"/>
          <w:szCs w:val="24"/>
          <w:highlight w:val="yellow"/>
        </w:rPr>
        <w:t xml:space="preserve"> 0</w:t>
      </w:r>
      <w:proofErr w:type="gramStart"/>
      <w:r w:rsidR="008F0797" w:rsidRPr="002050E0">
        <w:rPr>
          <w:position w:val="-10"/>
          <w:sz w:val="24"/>
          <w:szCs w:val="24"/>
          <w:highlight w:val="yellow"/>
        </w:rPr>
        <w:t>);</w:t>
      </w:r>
      <w:proofErr w:type="gramEnd"/>
    </w:p>
    <w:p w14:paraId="18F1E0AD" w14:textId="4B4B02E5" w:rsidR="008F0797" w:rsidRDefault="00934204">
      <w:pPr>
        <w:rPr>
          <w:position w:val="-10"/>
          <w:sz w:val="24"/>
          <w:szCs w:val="24"/>
        </w:rPr>
      </w:pP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7BAE40F" wp14:editId="40E4926F">
                <wp:simplePos x="0" y="0"/>
                <wp:positionH relativeFrom="column">
                  <wp:posOffset>5051820</wp:posOffset>
                </wp:positionH>
                <wp:positionV relativeFrom="paragraph">
                  <wp:posOffset>-25050</wp:posOffset>
                </wp:positionV>
                <wp:extent cx="39240" cy="170640"/>
                <wp:effectExtent l="38100" t="38100" r="56515" b="5842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2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864B7" id="Ink 46" o:spid="_x0000_s1026" type="#_x0000_t75" style="position:absolute;margin-left:397.1pt;margin-top:-2.65pt;width:4.55pt;height:14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">
                <v:imagedata r:id="rId28" o:title=""/>
              </v:shape>
            </w:pict>
          </mc:Fallback>
        </mc:AlternateContent>
      </w: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565A44E" wp14:editId="7D5AEB02">
                <wp:simplePos x="0" y="0"/>
                <wp:positionH relativeFrom="column">
                  <wp:posOffset>5161980</wp:posOffset>
                </wp:positionH>
                <wp:positionV relativeFrom="paragraph">
                  <wp:posOffset>136950</wp:posOffset>
                </wp:positionV>
                <wp:extent cx="104400" cy="360"/>
                <wp:effectExtent l="38100" t="38100" r="48260" b="5715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4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AEE7B" id="Ink 45" o:spid="_x0000_s1026" type="#_x0000_t75" style="position:absolute;margin-left:405.75pt;margin-top:10.1pt;width:9.6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">
                <v:imagedata r:id="rId30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D4A505F" wp14:editId="57C12D36">
                <wp:simplePos x="0" y="0"/>
                <wp:positionH relativeFrom="column">
                  <wp:posOffset>5169540</wp:posOffset>
                </wp:positionH>
                <wp:positionV relativeFrom="paragraph">
                  <wp:posOffset>-583050</wp:posOffset>
                </wp:positionV>
                <wp:extent cx="35640" cy="1346760"/>
                <wp:effectExtent l="38100" t="57150" r="40640" b="444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5640" cy="13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E0287" id="Ink 5" o:spid="_x0000_s1026" type="#_x0000_t75" style="position:absolute;margin-left:406.35pt;margin-top:-46.6pt;width:4.2pt;height:10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">
                <v:imagedata r:id="rId32" o:title=""/>
              </v:shape>
            </w:pict>
          </mc:Fallback>
        </mc:AlternateContent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  <w:t xml:space="preserve">x= 0 </w:t>
      </w:r>
      <w:r w:rsidR="008F0797" w:rsidRPr="008F0797">
        <w:rPr>
          <w:position w:val="-10"/>
          <w:sz w:val="24"/>
          <w:szCs w:val="24"/>
        </w:rPr>
        <w:sym w:font="Wingdings" w:char="F0E0"/>
      </w:r>
      <w:r w:rsidR="008F0797">
        <w:rPr>
          <w:position w:val="-10"/>
          <w:sz w:val="24"/>
          <w:szCs w:val="24"/>
        </w:rPr>
        <w:t xml:space="preserve"> y= </w:t>
      </w:r>
      <w:proofErr w:type="gramStart"/>
      <w:r w:rsidR="008F0797">
        <w:rPr>
          <w:position w:val="-10"/>
          <w:sz w:val="24"/>
          <w:szCs w:val="24"/>
        </w:rPr>
        <w:t>1;</w:t>
      </w:r>
      <w:proofErr w:type="gramEnd"/>
    </w:p>
    <w:p w14:paraId="1244FA42" w14:textId="18457F4D" w:rsidR="008F0797" w:rsidRDefault="00B87710" w:rsidP="008F0797">
      <w:pPr>
        <w:rPr>
          <w:position w:val="-10"/>
          <w:sz w:val="24"/>
          <w:szCs w:val="24"/>
        </w:rPr>
      </w:pP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D31641F" wp14:editId="481B8AAA">
                <wp:simplePos x="0" y="0"/>
                <wp:positionH relativeFrom="column">
                  <wp:posOffset>6770100</wp:posOffset>
                </wp:positionH>
                <wp:positionV relativeFrom="paragraph">
                  <wp:posOffset>133050</wp:posOffset>
                </wp:positionV>
                <wp:extent cx="177120" cy="94680"/>
                <wp:effectExtent l="38100" t="38100" r="13970" b="5778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71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5BB64" id="Ink 7" o:spid="_x0000_s1026" type="#_x0000_t75" style="position:absolute;margin-left:532.4pt;margin-top:9.8pt;width:15.4pt;height:8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">
                <v:imagedata r:id="rId34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25FBE2B" wp14:editId="5C8BF6FF">
                <wp:simplePos x="0" y="0"/>
                <wp:positionH relativeFrom="column">
                  <wp:posOffset>6274740</wp:posOffset>
                </wp:positionH>
                <wp:positionV relativeFrom="paragraph">
                  <wp:posOffset>125490</wp:posOffset>
                </wp:positionV>
                <wp:extent cx="360" cy="86760"/>
                <wp:effectExtent l="38100" t="57150" r="57150" b="4699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65A7C" id="Ink 31" o:spid="_x0000_s1026" type="#_x0000_t75" style="position:absolute;margin-left:493.35pt;margin-top:9.2pt;width:1.45pt;height: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">
                <v:imagedata r:id="rId36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E33D09F" wp14:editId="4CFB724C">
                <wp:simplePos x="0" y="0"/>
                <wp:positionH relativeFrom="column">
                  <wp:posOffset>5505060</wp:posOffset>
                </wp:positionH>
                <wp:positionV relativeFrom="paragraph">
                  <wp:posOffset>137010</wp:posOffset>
                </wp:positionV>
                <wp:extent cx="12240" cy="71280"/>
                <wp:effectExtent l="38100" t="38100" r="45085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2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CEE79" id="Ink 24" o:spid="_x0000_s1026" type="#_x0000_t75" style="position:absolute;margin-left:432.75pt;margin-top:10.1pt;width:2.35pt;height: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">
                <v:imagedata r:id="rId38" o:title=""/>
              </v:shape>
            </w:pict>
          </mc:Fallback>
        </mc:AlternateContent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  <w:t xml:space="preserve">x= 1 </w:t>
      </w:r>
      <w:r w:rsidR="008F0797" w:rsidRPr="008F0797">
        <w:rPr>
          <w:position w:val="-10"/>
          <w:sz w:val="24"/>
          <w:szCs w:val="24"/>
        </w:rPr>
        <w:sym w:font="Wingdings" w:char="F0E0"/>
      </w:r>
      <w:r w:rsidR="008F0797">
        <w:rPr>
          <w:position w:val="-10"/>
          <w:sz w:val="24"/>
          <w:szCs w:val="24"/>
        </w:rPr>
        <w:t xml:space="preserve"> y= </w:t>
      </w:r>
      <w:proofErr w:type="gramStart"/>
      <w:r w:rsidR="008F0797">
        <w:rPr>
          <w:position w:val="-10"/>
          <w:sz w:val="24"/>
          <w:szCs w:val="24"/>
        </w:rPr>
        <w:t>2.72;</w:t>
      </w:r>
      <w:proofErr w:type="gramEnd"/>
    </w:p>
    <w:p w14:paraId="7B416C4C" w14:textId="3D26EAF7" w:rsidR="008F0797" w:rsidRDefault="00B87710" w:rsidP="008F0797">
      <w:pPr>
        <w:rPr>
          <w:position w:val="-10"/>
          <w:sz w:val="24"/>
          <w:szCs w:val="24"/>
        </w:rPr>
      </w:pP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910C845" wp14:editId="3EE8EF23">
                <wp:simplePos x="0" y="0"/>
                <wp:positionH relativeFrom="column">
                  <wp:posOffset>4171620</wp:posOffset>
                </wp:positionH>
                <wp:positionV relativeFrom="paragraph">
                  <wp:posOffset>3150</wp:posOffset>
                </wp:positionV>
                <wp:extent cx="2743200" cy="31680"/>
                <wp:effectExtent l="38100" t="38100" r="57150" b="450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432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BD17E" id="Ink 6" o:spid="_x0000_s1026" type="#_x0000_t75" style="position:absolute;margin-left:327.75pt;margin-top:-.45pt;width:217.4pt;height:3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">
                <v:imagedata r:id="rId40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3E15539" wp14:editId="5BE46E3A">
                <wp:simplePos x="0" y="0"/>
                <wp:positionH relativeFrom="column">
                  <wp:posOffset>5836285</wp:posOffset>
                </wp:positionH>
                <wp:positionV relativeFrom="paragraph">
                  <wp:posOffset>-34290</wp:posOffset>
                </wp:positionV>
                <wp:extent cx="133920" cy="382195"/>
                <wp:effectExtent l="57150" t="57150" r="38100" b="5651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3920" cy="38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B1B09" id="Ink 33" o:spid="_x0000_s1026" type="#_x0000_t75" style="position:absolute;margin-left:458.85pt;margin-top:-3.4pt;width:12pt;height:31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">
                <v:imagedata r:id="rId42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83DBE1D" wp14:editId="2518E7BE">
                <wp:simplePos x="0" y="0"/>
                <wp:positionH relativeFrom="column">
                  <wp:posOffset>4658995</wp:posOffset>
                </wp:positionH>
                <wp:positionV relativeFrom="paragraph">
                  <wp:posOffset>-31115</wp:posOffset>
                </wp:positionV>
                <wp:extent cx="228600" cy="314165"/>
                <wp:effectExtent l="38100" t="57150" r="57150" b="4826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8600" cy="31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89F95" id="Ink 23" o:spid="_x0000_s1026" type="#_x0000_t75" style="position:absolute;margin-left:366.15pt;margin-top:-3.15pt;width:19.4pt;height:26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">
                <v:imagedata r:id="rId44" o:title=""/>
              </v:shape>
            </w:pict>
          </mc:Fallback>
        </mc:AlternateContent>
      </w:r>
      <w:r w:rsidR="00C57F89"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496EA6" wp14:editId="3ABA9121">
                <wp:simplePos x="0" y="0"/>
                <wp:positionH relativeFrom="column">
                  <wp:posOffset>6612890</wp:posOffset>
                </wp:positionH>
                <wp:positionV relativeFrom="paragraph">
                  <wp:posOffset>159985</wp:posOffset>
                </wp:positionV>
                <wp:extent cx="203760" cy="187920"/>
                <wp:effectExtent l="38100" t="38100" r="44450" b="4127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3650" cy="187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BFB39" id="Ink 12" o:spid="_x0000_s1026" type="#_x0000_t75" style="position:absolute;margin-left:520pt;margin-top:11.9pt;width:17.45pt;height:16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">
                <v:imagedata r:id="rId46" o:title=""/>
              </v:shape>
            </w:pict>
          </mc:Fallback>
        </mc:AlternateContent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  <w:t xml:space="preserve">x= 2 </w:t>
      </w:r>
      <w:r w:rsidR="008F0797" w:rsidRPr="008F0797">
        <w:rPr>
          <w:position w:val="-10"/>
          <w:sz w:val="24"/>
          <w:szCs w:val="24"/>
        </w:rPr>
        <w:sym w:font="Wingdings" w:char="F0E0"/>
      </w:r>
      <w:r w:rsidR="008F0797">
        <w:rPr>
          <w:position w:val="-10"/>
          <w:sz w:val="24"/>
          <w:szCs w:val="24"/>
        </w:rPr>
        <w:t xml:space="preserve"> y= </w:t>
      </w:r>
      <w:proofErr w:type="gramStart"/>
      <w:r w:rsidR="008F0797">
        <w:rPr>
          <w:position w:val="-10"/>
          <w:sz w:val="24"/>
          <w:szCs w:val="24"/>
        </w:rPr>
        <w:t>7.4;</w:t>
      </w:r>
      <w:proofErr w:type="gramEnd"/>
    </w:p>
    <w:p w14:paraId="17E493E7" w14:textId="05F78F51" w:rsidR="008F0797" w:rsidRDefault="00C57F89" w:rsidP="008F0797">
      <w:pPr>
        <w:ind w:left="1152" w:firstLine="288"/>
        <w:rPr>
          <w:position w:val="-10"/>
          <w:sz w:val="24"/>
          <w:szCs w:val="24"/>
        </w:rPr>
      </w:pP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541BAC5" wp14:editId="00BC24C1">
                <wp:simplePos x="0" y="0"/>
                <wp:positionH relativeFrom="column">
                  <wp:posOffset>6239820</wp:posOffset>
                </wp:positionH>
                <wp:positionV relativeFrom="paragraph">
                  <wp:posOffset>-65190</wp:posOffset>
                </wp:positionV>
                <wp:extent cx="93960" cy="234000"/>
                <wp:effectExtent l="38100" t="57150" r="40005" b="5207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396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4E265" id="Ink 34" o:spid="_x0000_s1026" type="#_x0000_t75" style="position:absolute;margin-left:490.6pt;margin-top:-5.85pt;width:8.85pt;height:19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">
                <v:imagedata r:id="rId48" o:title=""/>
              </v:shape>
            </w:pict>
          </mc:Fallback>
        </mc:AlternateContent>
      </w:r>
      <w:r>
        <w:rPr>
          <w:noProof/>
          <w:position w:val="-1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827AC72" wp14:editId="064D3CF4">
                <wp:simplePos x="0" y="0"/>
                <wp:positionH relativeFrom="column">
                  <wp:posOffset>5470860</wp:posOffset>
                </wp:positionH>
                <wp:positionV relativeFrom="paragraph">
                  <wp:posOffset>-36390</wp:posOffset>
                </wp:positionV>
                <wp:extent cx="51120" cy="145080"/>
                <wp:effectExtent l="57150" t="38100" r="44450" b="4572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11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DE0AD" id="Ink 27" o:spid="_x0000_s1026" type="#_x0000_t75" style="position:absolute;margin-left:430.1pt;margin-top:-3.55pt;width:5.45pt;height:12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">
                <v:imagedata r:id="rId50" o:title=""/>
              </v:shape>
            </w:pict>
          </mc:Fallback>
        </mc:AlternateContent>
      </w:r>
      <w:r w:rsidR="008F0797">
        <w:rPr>
          <w:position w:val="-10"/>
          <w:sz w:val="24"/>
          <w:szCs w:val="24"/>
        </w:rPr>
        <w:t xml:space="preserve">x= 3 </w:t>
      </w:r>
      <w:r w:rsidR="008F0797" w:rsidRPr="008F0797">
        <w:rPr>
          <w:position w:val="-10"/>
          <w:sz w:val="24"/>
          <w:szCs w:val="24"/>
        </w:rPr>
        <w:sym w:font="Wingdings" w:char="F0E0"/>
      </w:r>
      <w:r w:rsidR="008F0797">
        <w:rPr>
          <w:position w:val="-10"/>
          <w:sz w:val="24"/>
          <w:szCs w:val="24"/>
        </w:rPr>
        <w:t xml:space="preserve"> y= 20.1</w:t>
      </w:r>
      <w:proofErr w:type="gramStart"/>
      <w:r w:rsidR="008F0797">
        <w:rPr>
          <w:position w:val="-10"/>
          <w:sz w:val="24"/>
          <w:szCs w:val="24"/>
        </w:rPr>
        <w:t>;</w:t>
      </w:r>
      <w:r w:rsidR="008F0797">
        <w:rPr>
          <w:position w:val="-10"/>
          <w:sz w:val="24"/>
          <w:szCs w:val="24"/>
        </w:rPr>
        <w:tab/>
      </w:r>
      <w:r w:rsidR="008F0797">
        <w:rPr>
          <w:position w:val="-10"/>
          <w:sz w:val="24"/>
          <w:szCs w:val="24"/>
        </w:rPr>
        <w:tab/>
      </w:r>
      <w:r w:rsidR="008F0797" w:rsidRPr="002050E0">
        <w:rPr>
          <w:position w:val="-10"/>
          <w:sz w:val="24"/>
          <w:szCs w:val="24"/>
          <w:highlight w:val="yellow"/>
        </w:rPr>
        <w:t>(</w:t>
      </w:r>
      <w:proofErr w:type="gramEnd"/>
      <w:r w:rsidR="008F0797" w:rsidRPr="002050E0">
        <w:rPr>
          <w:position w:val="-10"/>
          <w:sz w:val="24"/>
          <w:szCs w:val="24"/>
          <w:highlight w:val="yellow"/>
        </w:rPr>
        <w:t>when x</w:t>
      </w:r>
      <w:r w:rsidR="008F0797" w:rsidRPr="002050E0">
        <w:rPr>
          <w:position w:val="-10"/>
          <w:sz w:val="24"/>
          <w:szCs w:val="24"/>
          <w:highlight w:val="yellow"/>
        </w:rPr>
        <w:sym w:font="Wingdings" w:char="F0E0"/>
      </w:r>
      <w:r w:rsidR="008F0797" w:rsidRPr="002050E0">
        <w:rPr>
          <w:position w:val="-10"/>
          <w:sz w:val="24"/>
          <w:szCs w:val="24"/>
          <w:highlight w:val="yellow"/>
        </w:rPr>
        <w:t xml:space="preserve"> +</w:t>
      </w:r>
      <w:proofErr w:type="gramStart"/>
      <w:r w:rsidR="008F0797" w:rsidRPr="002050E0">
        <w:rPr>
          <w:position w:val="-10"/>
          <w:sz w:val="24"/>
          <w:szCs w:val="24"/>
          <w:highlight w:val="yellow"/>
        </w:rPr>
        <w:t>∞  then</w:t>
      </w:r>
      <w:proofErr w:type="gramEnd"/>
      <w:r w:rsidR="008F0797" w:rsidRPr="002050E0">
        <w:rPr>
          <w:position w:val="-10"/>
          <w:sz w:val="24"/>
          <w:szCs w:val="24"/>
          <w:highlight w:val="yellow"/>
        </w:rPr>
        <w:t xml:space="preserve"> y </w:t>
      </w:r>
      <w:r w:rsidR="008F0797" w:rsidRPr="002050E0">
        <w:rPr>
          <w:position w:val="-10"/>
          <w:sz w:val="24"/>
          <w:szCs w:val="24"/>
          <w:highlight w:val="yellow"/>
        </w:rPr>
        <w:sym w:font="Wingdings" w:char="F0E0"/>
      </w:r>
      <w:r w:rsidR="008F0797" w:rsidRPr="002050E0">
        <w:rPr>
          <w:position w:val="-10"/>
          <w:sz w:val="24"/>
          <w:szCs w:val="24"/>
          <w:highlight w:val="yellow"/>
        </w:rPr>
        <w:t xml:space="preserve"> +∞</w:t>
      </w:r>
      <w:proofErr w:type="gramStart"/>
      <w:r w:rsidR="008F0797" w:rsidRPr="002050E0">
        <w:rPr>
          <w:position w:val="-10"/>
          <w:sz w:val="24"/>
          <w:szCs w:val="24"/>
          <w:highlight w:val="yellow"/>
        </w:rPr>
        <w:t>);</w:t>
      </w:r>
      <w:proofErr w:type="gramEnd"/>
    </w:p>
    <w:p w14:paraId="370AB4CC" w14:textId="77777777" w:rsidR="008F0797" w:rsidRDefault="008F0797">
      <w:pPr>
        <w:rPr>
          <w:sz w:val="24"/>
          <w:szCs w:val="24"/>
        </w:rPr>
      </w:pPr>
    </w:p>
    <w:p w14:paraId="30C6D292" w14:textId="77777777" w:rsidR="00B63722" w:rsidRDefault="00B63722">
      <w:pPr>
        <w:rPr>
          <w:position w:val="-24"/>
          <w:sz w:val="24"/>
          <w:szCs w:val="24"/>
        </w:rPr>
      </w:pPr>
    </w:p>
    <w:p w14:paraId="56890A6C" w14:textId="4E7DB423" w:rsidR="00B63722" w:rsidRDefault="00877973">
      <w:pPr>
        <w:rPr>
          <w:position w:val="-24"/>
          <w:sz w:val="24"/>
          <w:szCs w:val="24"/>
        </w:rPr>
      </w:pPr>
      <w:r w:rsidRPr="00CE0729">
        <w:rPr>
          <w:b/>
          <w:position w:val="-24"/>
          <w:sz w:val="24"/>
          <w:szCs w:val="24"/>
        </w:rPr>
        <w:t>7.</w:t>
      </w:r>
      <w:r>
        <w:rPr>
          <w:position w:val="-24"/>
          <w:sz w:val="24"/>
          <w:szCs w:val="24"/>
        </w:rPr>
        <w:t xml:space="preserve"> </w:t>
      </w:r>
      <w:r w:rsidR="00B63722" w:rsidRPr="00877973">
        <w:rPr>
          <w:b/>
          <w:position w:val="-24"/>
          <w:sz w:val="24"/>
          <w:szCs w:val="24"/>
        </w:rPr>
        <w:t>What are the following derivatives</w:t>
      </w:r>
      <w:r w:rsidR="00B63722">
        <w:rPr>
          <w:position w:val="-24"/>
          <w:sz w:val="24"/>
          <w:szCs w:val="24"/>
        </w:rPr>
        <w:t>:</w:t>
      </w:r>
    </w:p>
    <w:p w14:paraId="6261B3D7" w14:textId="77777777" w:rsidR="00E218DC" w:rsidRDefault="00B92D19">
      <w:pPr>
        <w:rPr>
          <w:sz w:val="24"/>
          <w:szCs w:val="24"/>
        </w:rPr>
      </w:pPr>
      <w:r w:rsidRPr="00E218DC">
        <w:rPr>
          <w:position w:val="-24"/>
          <w:sz w:val="24"/>
          <w:szCs w:val="24"/>
        </w:rPr>
        <w:object w:dxaOrig="1600" w:dyaOrig="620" w14:anchorId="6D1663F0">
          <v:shape id="_x0000_i1032" type="#_x0000_t75" style="width:79.6pt;height:30.75pt" o:ole="">
            <v:imagedata r:id="rId51" o:title=""/>
          </v:shape>
          <o:OLEObject Type="Embed" ProgID="Equation.DSMT4" ShapeID="_x0000_i1032" DrawAspect="Content" ObjectID="_1831636678" r:id="rId52"/>
        </w:object>
      </w:r>
      <w:r>
        <w:rPr>
          <w:position w:val="-24"/>
          <w:sz w:val="24"/>
          <w:szCs w:val="24"/>
        </w:rPr>
        <w:t xml:space="preserve">  </w:t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>
        <w:rPr>
          <w:position w:val="-24"/>
          <w:sz w:val="24"/>
          <w:szCs w:val="24"/>
        </w:rPr>
        <w:tab/>
      </w:r>
      <w:r w:rsidRPr="002050E0">
        <w:rPr>
          <w:position w:val="-24"/>
          <w:sz w:val="24"/>
          <w:szCs w:val="24"/>
          <w:highlight w:val="yellow"/>
        </w:rPr>
        <w:object w:dxaOrig="1440" w:dyaOrig="620" w14:anchorId="0F04E70D">
          <v:shape id="_x0000_i1033" type="#_x0000_t75" style="width:71.35pt;height:30.75pt" o:ole="">
            <v:imagedata r:id="rId53" o:title=""/>
          </v:shape>
          <o:OLEObject Type="Embed" ProgID="Equation.DSMT4" ShapeID="_x0000_i1033" DrawAspect="Content" ObjectID="_1831636679" r:id="rId54"/>
        </w:object>
      </w:r>
      <w:r>
        <w:rPr>
          <w:position w:val="-24"/>
          <w:sz w:val="24"/>
          <w:szCs w:val="24"/>
        </w:rPr>
        <w:t xml:space="preserve"> </w:t>
      </w:r>
    </w:p>
    <w:p w14:paraId="593D1A71" w14:textId="77777777" w:rsidR="000E1A09" w:rsidRDefault="000E1A09">
      <w:pPr>
        <w:rPr>
          <w:sz w:val="24"/>
          <w:szCs w:val="24"/>
        </w:rPr>
      </w:pPr>
    </w:p>
    <w:p w14:paraId="182C4B01" w14:textId="77777777" w:rsidR="000E1A09" w:rsidRDefault="00B63722">
      <w:pPr>
        <w:rPr>
          <w:position w:val="-24"/>
          <w:sz w:val="24"/>
          <w:szCs w:val="24"/>
        </w:rPr>
      </w:pPr>
      <w:r w:rsidRPr="00E218DC">
        <w:rPr>
          <w:position w:val="-24"/>
          <w:sz w:val="24"/>
          <w:szCs w:val="24"/>
        </w:rPr>
        <w:object w:dxaOrig="1500" w:dyaOrig="620" w14:anchorId="4A2090C0">
          <v:shape id="_x0000_i1034" type="#_x0000_t75" style="width:74.85pt;height:30.75pt" o:ole="">
            <v:imagedata r:id="rId55" o:title=""/>
          </v:shape>
          <o:OLEObject Type="Embed" ProgID="Equation.DSMT4" ShapeID="_x0000_i1034" DrawAspect="Content" ObjectID="_1831636680" r:id="rId56"/>
        </w:object>
      </w:r>
      <w:r w:rsidR="00166B5D">
        <w:rPr>
          <w:position w:val="-24"/>
          <w:sz w:val="24"/>
          <w:szCs w:val="24"/>
        </w:rPr>
        <w:t xml:space="preserve"> </w:t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166B5D">
        <w:rPr>
          <w:position w:val="-24"/>
          <w:sz w:val="24"/>
          <w:szCs w:val="24"/>
        </w:rPr>
        <w:tab/>
      </w:r>
      <w:r w:rsidR="00B92D19" w:rsidRPr="002050E0">
        <w:rPr>
          <w:position w:val="-24"/>
          <w:sz w:val="24"/>
          <w:szCs w:val="24"/>
          <w:highlight w:val="yellow"/>
        </w:rPr>
        <w:object w:dxaOrig="1600" w:dyaOrig="620" w14:anchorId="5E5DE3F9">
          <v:shape id="_x0000_i1035" type="#_x0000_t75" style="width:79.6pt;height:30.75pt" o:ole="">
            <v:imagedata r:id="rId57" o:title=""/>
          </v:shape>
          <o:OLEObject Type="Embed" ProgID="Equation.DSMT4" ShapeID="_x0000_i1035" DrawAspect="Content" ObjectID="_1831636681" r:id="rId58"/>
        </w:object>
      </w:r>
      <w:r w:rsidR="00B92D19">
        <w:rPr>
          <w:position w:val="-24"/>
          <w:sz w:val="24"/>
          <w:szCs w:val="24"/>
        </w:rPr>
        <w:t xml:space="preserve"> </w:t>
      </w:r>
    </w:p>
    <w:p w14:paraId="764612B1" w14:textId="77777777" w:rsidR="00B92D19" w:rsidRDefault="00B92D19">
      <w:pPr>
        <w:rPr>
          <w:sz w:val="24"/>
          <w:szCs w:val="24"/>
        </w:rPr>
      </w:pPr>
    </w:p>
    <w:p w14:paraId="79480C61" w14:textId="77777777" w:rsidR="00E55CEF" w:rsidRDefault="00E55CEF">
      <w:pPr>
        <w:rPr>
          <w:sz w:val="24"/>
          <w:szCs w:val="24"/>
        </w:rPr>
      </w:pPr>
    </w:p>
    <w:p w14:paraId="5C0FDDA6" w14:textId="5D05EC4C" w:rsidR="00B63722" w:rsidRDefault="00877973">
      <w:pPr>
        <w:rPr>
          <w:position w:val="-10"/>
          <w:sz w:val="24"/>
          <w:szCs w:val="24"/>
        </w:rPr>
      </w:pPr>
      <w:r w:rsidRPr="00CE0729">
        <w:rPr>
          <w:b/>
          <w:position w:val="-10"/>
          <w:sz w:val="24"/>
          <w:szCs w:val="24"/>
        </w:rPr>
        <w:t>8.</w:t>
      </w:r>
      <w:r>
        <w:rPr>
          <w:position w:val="-10"/>
          <w:sz w:val="24"/>
          <w:szCs w:val="24"/>
        </w:rPr>
        <w:t xml:space="preserve"> </w:t>
      </w:r>
      <w:r w:rsidR="00B92D19" w:rsidRPr="00877973">
        <w:rPr>
          <w:b/>
          <w:position w:val="-10"/>
          <w:sz w:val="24"/>
          <w:szCs w:val="24"/>
        </w:rPr>
        <w:t>What are the following values?</w:t>
      </w:r>
    </w:p>
    <w:p w14:paraId="67B6FF3F" w14:textId="77777777" w:rsidR="00E55CEF" w:rsidRDefault="00E55CEF">
      <w:pPr>
        <w:rPr>
          <w:sz w:val="24"/>
          <w:szCs w:val="24"/>
        </w:rPr>
      </w:pPr>
      <w:r w:rsidRPr="00E55CEF">
        <w:rPr>
          <w:position w:val="-10"/>
          <w:sz w:val="24"/>
          <w:szCs w:val="24"/>
        </w:rPr>
        <w:object w:dxaOrig="1280" w:dyaOrig="320" w14:anchorId="52FFB992">
          <v:shape id="_x0000_i1036" type="#_x0000_t75" style="width:63.75pt;height:16.5pt" o:ole="">
            <v:imagedata r:id="rId59" o:title=""/>
          </v:shape>
          <o:OLEObject Type="Embed" ProgID="Equation.DSMT4" ShapeID="_x0000_i1036" DrawAspect="Content" ObjectID="_1831636682" r:id="rId60"/>
        </w:object>
      </w:r>
      <w:r w:rsidR="00B63722">
        <w:rPr>
          <w:position w:val="-10"/>
          <w:sz w:val="24"/>
          <w:szCs w:val="24"/>
        </w:rPr>
        <w:t>;</w:t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 w:rsidRPr="002050E0">
        <w:rPr>
          <w:position w:val="-10"/>
          <w:sz w:val="24"/>
          <w:szCs w:val="24"/>
          <w:highlight w:val="yellow"/>
        </w:rPr>
        <w:t>(1/2)</w:t>
      </w:r>
    </w:p>
    <w:p w14:paraId="726AFAD6" w14:textId="77777777" w:rsidR="00E55CEF" w:rsidRDefault="00E55CEF">
      <w:pPr>
        <w:rPr>
          <w:sz w:val="24"/>
          <w:szCs w:val="24"/>
        </w:rPr>
      </w:pPr>
      <w:r w:rsidRPr="00E55CEF">
        <w:rPr>
          <w:position w:val="-10"/>
          <w:sz w:val="24"/>
          <w:szCs w:val="24"/>
        </w:rPr>
        <w:object w:dxaOrig="1320" w:dyaOrig="320" w14:anchorId="377F0861">
          <v:shape id="_x0000_i1037" type="#_x0000_t75" style="width:65.35pt;height:16.5pt" o:ole="">
            <v:imagedata r:id="rId61" o:title=""/>
          </v:shape>
          <o:OLEObject Type="Embed" ProgID="Equation.DSMT4" ShapeID="_x0000_i1037" DrawAspect="Content" ObjectID="_1831636683" r:id="rId62"/>
        </w:object>
      </w:r>
      <w:r w:rsidR="00B63722">
        <w:rPr>
          <w:position w:val="-10"/>
          <w:sz w:val="24"/>
          <w:szCs w:val="24"/>
        </w:rPr>
        <w:t>;</w:t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 w:rsidRPr="002050E0">
        <w:rPr>
          <w:position w:val="-10"/>
          <w:sz w:val="24"/>
          <w:szCs w:val="24"/>
          <w:highlight w:val="yellow"/>
        </w:rPr>
        <w:t>(1/2)</w:t>
      </w:r>
    </w:p>
    <w:p w14:paraId="0D25D39D" w14:textId="77777777" w:rsidR="00E55CEF" w:rsidRDefault="00E55CEF">
      <w:pPr>
        <w:rPr>
          <w:sz w:val="24"/>
          <w:szCs w:val="24"/>
        </w:rPr>
      </w:pPr>
      <w:r w:rsidRPr="00E55CEF">
        <w:rPr>
          <w:position w:val="-10"/>
          <w:sz w:val="24"/>
          <w:szCs w:val="24"/>
        </w:rPr>
        <w:object w:dxaOrig="1300" w:dyaOrig="320" w14:anchorId="1F71521F">
          <v:shape id="_x0000_i1038" type="#_x0000_t75" style="width:64.4pt;height:16.5pt" o:ole="">
            <v:imagedata r:id="rId63" o:title=""/>
          </v:shape>
          <o:OLEObject Type="Embed" ProgID="Equation.DSMT4" ShapeID="_x0000_i1038" DrawAspect="Content" ObjectID="_1831636684" r:id="rId64"/>
        </w:object>
      </w:r>
      <w:r w:rsidR="00B63722">
        <w:rPr>
          <w:position w:val="-10"/>
          <w:sz w:val="24"/>
          <w:szCs w:val="24"/>
        </w:rPr>
        <w:t>.</w:t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>
        <w:rPr>
          <w:position w:val="-10"/>
          <w:sz w:val="24"/>
          <w:szCs w:val="24"/>
        </w:rPr>
        <w:tab/>
      </w:r>
      <w:r w:rsidR="00166B5D" w:rsidRPr="002050E0">
        <w:rPr>
          <w:position w:val="-10"/>
          <w:sz w:val="24"/>
          <w:szCs w:val="24"/>
          <w:highlight w:val="yellow"/>
        </w:rPr>
        <w:t>(1)</w:t>
      </w:r>
    </w:p>
    <w:p w14:paraId="7F33E8DA" w14:textId="77777777" w:rsidR="00E55CEF" w:rsidRDefault="00E55CEF">
      <w:pPr>
        <w:rPr>
          <w:sz w:val="24"/>
          <w:szCs w:val="24"/>
        </w:rPr>
      </w:pPr>
    </w:p>
    <w:p w14:paraId="0578E397" w14:textId="7C8D7ED7" w:rsidR="00835713" w:rsidRPr="00835713" w:rsidRDefault="00877973" w:rsidP="0083571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9. </w:t>
      </w:r>
      <w:r w:rsidR="00835713" w:rsidRPr="00835713">
        <w:rPr>
          <w:b/>
          <w:sz w:val="22"/>
          <w:szCs w:val="22"/>
        </w:rPr>
        <w:t>What will be the value of ‘sum’?</w:t>
      </w:r>
    </w:p>
    <w:p w14:paraId="09BFDD05" w14:textId="77777777" w:rsidR="00835713" w:rsidRPr="00933240" w:rsidRDefault="00835713" w:rsidP="00835713">
      <w:pPr>
        <w:ind w:left="288"/>
        <w:rPr>
          <w:sz w:val="22"/>
          <w:szCs w:val="22"/>
        </w:rPr>
      </w:pPr>
      <w:r w:rsidRPr="00933240">
        <w:rPr>
          <w:sz w:val="22"/>
          <w:szCs w:val="22"/>
        </w:rPr>
        <w:t xml:space="preserve">int sum, </w:t>
      </w:r>
      <w:proofErr w:type="gramStart"/>
      <w:r w:rsidRPr="00933240">
        <w:rPr>
          <w:sz w:val="22"/>
          <w:szCs w:val="22"/>
        </w:rPr>
        <w:t>i;</w:t>
      </w:r>
      <w:proofErr w:type="gramEnd"/>
    </w:p>
    <w:p w14:paraId="208EAF08" w14:textId="77777777" w:rsidR="00835713" w:rsidRPr="00933240" w:rsidRDefault="00835713" w:rsidP="00835713">
      <w:pPr>
        <w:ind w:left="288"/>
        <w:rPr>
          <w:sz w:val="22"/>
          <w:szCs w:val="22"/>
        </w:rPr>
      </w:pPr>
      <w:r w:rsidRPr="00933240">
        <w:rPr>
          <w:sz w:val="22"/>
          <w:szCs w:val="22"/>
        </w:rPr>
        <w:t>for (sum=0, i=</w:t>
      </w:r>
      <w:r>
        <w:rPr>
          <w:sz w:val="22"/>
          <w:szCs w:val="22"/>
        </w:rPr>
        <w:t>0</w:t>
      </w:r>
      <w:r w:rsidRPr="00933240">
        <w:rPr>
          <w:sz w:val="22"/>
          <w:szCs w:val="22"/>
        </w:rPr>
        <w:t>; i&lt;</w:t>
      </w:r>
      <w:r>
        <w:rPr>
          <w:sz w:val="22"/>
          <w:szCs w:val="22"/>
        </w:rPr>
        <w:t>4</w:t>
      </w:r>
      <w:r w:rsidRPr="00933240">
        <w:rPr>
          <w:sz w:val="22"/>
          <w:szCs w:val="22"/>
        </w:rPr>
        <w:t>; i++)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CDD91D0" w14:textId="77777777" w:rsidR="00835713" w:rsidRPr="00933240" w:rsidRDefault="00835713" w:rsidP="00835713">
      <w:pPr>
        <w:ind w:left="288"/>
        <w:rPr>
          <w:sz w:val="22"/>
          <w:szCs w:val="22"/>
        </w:rPr>
      </w:pPr>
      <w:r w:rsidRPr="00933240">
        <w:rPr>
          <w:sz w:val="22"/>
          <w:szCs w:val="22"/>
        </w:rPr>
        <w:tab/>
      </w:r>
      <w:r w:rsidRPr="00933240">
        <w:rPr>
          <w:sz w:val="22"/>
          <w:szCs w:val="22"/>
        </w:rPr>
        <w:tab/>
      </w:r>
      <w:r w:rsidRPr="00933240">
        <w:rPr>
          <w:sz w:val="22"/>
          <w:szCs w:val="22"/>
        </w:rPr>
        <w:tab/>
        <w:t xml:space="preserve">sum += </w:t>
      </w:r>
      <w:r>
        <w:rPr>
          <w:sz w:val="22"/>
          <w:szCs w:val="22"/>
        </w:rPr>
        <w:t>i</w:t>
      </w:r>
      <w:r w:rsidRPr="00933240">
        <w:rPr>
          <w:sz w:val="22"/>
          <w:szCs w:val="22"/>
        </w:rPr>
        <w:t>;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2050E0">
        <w:rPr>
          <w:sz w:val="22"/>
          <w:szCs w:val="22"/>
          <w:highlight w:val="yellow"/>
        </w:rPr>
        <w:t>(6)</w:t>
      </w:r>
    </w:p>
    <w:p w14:paraId="7B2F8C1C" w14:textId="77777777" w:rsidR="00835713" w:rsidRPr="00933240" w:rsidRDefault="00835713" w:rsidP="00835713">
      <w:pPr>
        <w:ind w:left="288"/>
        <w:rPr>
          <w:sz w:val="22"/>
          <w:szCs w:val="22"/>
        </w:rPr>
      </w:pPr>
    </w:p>
    <w:p w14:paraId="6A1F0D2C" w14:textId="731292BF" w:rsidR="00835713" w:rsidRPr="00835713" w:rsidRDefault="00877973" w:rsidP="0083571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10. </w:t>
      </w:r>
      <w:r w:rsidR="00835713" w:rsidRPr="00835713">
        <w:rPr>
          <w:b/>
          <w:sz w:val="22"/>
          <w:szCs w:val="22"/>
        </w:rPr>
        <w:t>What will be the value of ‘z?</w:t>
      </w:r>
    </w:p>
    <w:p w14:paraId="44494CB1" w14:textId="77777777" w:rsidR="00835713" w:rsidRPr="00933240" w:rsidRDefault="00835713" w:rsidP="00835713">
      <w:pPr>
        <w:ind w:left="288"/>
        <w:rPr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pl-PL"/>
        </w:rPr>
        <w:t>z = one(10, 20);</w:t>
      </w:r>
    </w:p>
    <w:p w14:paraId="4B0FF7DE" w14:textId="77777777" w:rsidR="00835713" w:rsidRPr="00933240" w:rsidRDefault="00835713" w:rsidP="00835713">
      <w:pPr>
        <w:ind w:left="288"/>
        <w:rPr>
          <w:sz w:val="22"/>
          <w:szCs w:val="22"/>
        </w:rPr>
      </w:pPr>
      <w:r w:rsidRPr="00933240">
        <w:rPr>
          <w:sz w:val="22"/>
          <w:szCs w:val="22"/>
        </w:rPr>
        <w:t>-------------</w:t>
      </w:r>
    </w:p>
    <w:p w14:paraId="3EA4EA1F" w14:textId="77777777" w:rsidR="00835713" w:rsidRPr="00933240" w:rsidRDefault="00835713" w:rsidP="00835713">
      <w:pPr>
        <w:ind w:left="288"/>
        <w:rPr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en-GB"/>
        </w:rPr>
        <w:t xml:space="preserve">public static int </w:t>
      </w:r>
      <w:proofErr w:type="gramStart"/>
      <w:r w:rsidRPr="00933240">
        <w:rPr>
          <w:bCs/>
          <w:sz w:val="22"/>
          <w:szCs w:val="22"/>
          <w:lang w:val="en-GB"/>
        </w:rPr>
        <w:t>one(</w:t>
      </w:r>
      <w:proofErr w:type="gramEnd"/>
      <w:r w:rsidRPr="00933240">
        <w:rPr>
          <w:bCs/>
          <w:sz w:val="22"/>
          <w:szCs w:val="22"/>
          <w:lang w:val="en-GB"/>
        </w:rPr>
        <w:t>int a, int b) {</w:t>
      </w:r>
    </w:p>
    <w:p w14:paraId="57B6855F" w14:textId="77777777" w:rsidR="00835713" w:rsidRPr="00933240" w:rsidRDefault="00835713" w:rsidP="00835713">
      <w:pPr>
        <w:ind w:left="576"/>
        <w:rPr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en-GB"/>
        </w:rPr>
        <w:t>if (a &lt; b)</w:t>
      </w:r>
    </w:p>
    <w:p w14:paraId="10276CC0" w14:textId="77777777" w:rsidR="00835713" w:rsidRPr="00933240" w:rsidRDefault="00835713" w:rsidP="00835713">
      <w:pPr>
        <w:ind w:left="576"/>
        <w:rPr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en-GB"/>
        </w:rPr>
        <w:t xml:space="preserve">   </w:t>
      </w:r>
      <w:proofErr w:type="gramStart"/>
      <w:r w:rsidRPr="00933240">
        <w:rPr>
          <w:bCs/>
          <w:sz w:val="22"/>
          <w:szCs w:val="22"/>
          <w:lang w:val="en-GB"/>
        </w:rPr>
        <w:t>return  a</w:t>
      </w:r>
      <w:proofErr w:type="gramEnd"/>
      <w:r w:rsidRPr="00933240">
        <w:rPr>
          <w:bCs/>
          <w:sz w:val="22"/>
          <w:szCs w:val="22"/>
          <w:lang w:val="en-GB"/>
        </w:rPr>
        <w:t>;</w:t>
      </w:r>
    </w:p>
    <w:p w14:paraId="5383B00E" w14:textId="77777777" w:rsidR="00835713" w:rsidRPr="00933240" w:rsidRDefault="00835713" w:rsidP="00835713">
      <w:pPr>
        <w:ind w:left="576"/>
        <w:rPr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en-GB"/>
        </w:rPr>
        <w:t xml:space="preserve">   </w:t>
      </w:r>
      <w:proofErr w:type="gramStart"/>
      <w:r w:rsidRPr="00933240">
        <w:rPr>
          <w:bCs/>
          <w:sz w:val="22"/>
          <w:szCs w:val="22"/>
          <w:lang w:val="en-GB"/>
        </w:rPr>
        <w:t>return  b</w:t>
      </w:r>
      <w:proofErr w:type="gramEnd"/>
      <w:r w:rsidRPr="00933240">
        <w:rPr>
          <w:bCs/>
          <w:sz w:val="22"/>
          <w:szCs w:val="22"/>
          <w:lang w:val="en-GB"/>
        </w:rPr>
        <w:t xml:space="preserve">; </w:t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>
        <w:rPr>
          <w:bCs/>
          <w:sz w:val="22"/>
          <w:szCs w:val="22"/>
          <w:lang w:val="en-GB"/>
        </w:rPr>
        <w:tab/>
      </w:r>
      <w:r w:rsidR="00E4209C" w:rsidRPr="002050E0">
        <w:rPr>
          <w:bCs/>
          <w:sz w:val="22"/>
          <w:szCs w:val="22"/>
          <w:highlight w:val="yellow"/>
          <w:lang w:val="en-GB"/>
        </w:rPr>
        <w:t>(1</w:t>
      </w:r>
      <w:r w:rsidRPr="002050E0">
        <w:rPr>
          <w:bCs/>
          <w:sz w:val="22"/>
          <w:szCs w:val="22"/>
          <w:highlight w:val="yellow"/>
          <w:lang w:val="en-GB"/>
        </w:rPr>
        <w:t>0)</w:t>
      </w:r>
    </w:p>
    <w:p w14:paraId="7E05ECAA" w14:textId="77777777" w:rsidR="00835713" w:rsidRDefault="00835713" w:rsidP="00E100EB">
      <w:pPr>
        <w:ind w:left="288"/>
        <w:rPr>
          <w:bCs/>
          <w:sz w:val="22"/>
          <w:szCs w:val="22"/>
          <w:lang w:val="en-GB"/>
        </w:rPr>
      </w:pPr>
      <w:r w:rsidRPr="00933240">
        <w:rPr>
          <w:bCs/>
          <w:sz w:val="22"/>
          <w:szCs w:val="22"/>
          <w:lang w:val="en-GB"/>
        </w:rPr>
        <w:t>}</w:t>
      </w:r>
    </w:p>
    <w:p w14:paraId="188A90C8" w14:textId="77777777" w:rsidR="002F7859" w:rsidRPr="00E100EB" w:rsidRDefault="002F7859" w:rsidP="002F7859">
      <w:pPr>
        <w:rPr>
          <w:sz w:val="22"/>
          <w:szCs w:val="22"/>
          <w:lang w:val="en-GB"/>
        </w:rPr>
      </w:pPr>
    </w:p>
    <w:sectPr w:rsidR="002F7859" w:rsidRPr="00E100EB" w:rsidSect="00A6752B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440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E145" w14:textId="77777777" w:rsidR="007474CE" w:rsidRDefault="007474CE">
      <w:r>
        <w:separator/>
      </w:r>
    </w:p>
  </w:endnote>
  <w:endnote w:type="continuationSeparator" w:id="0">
    <w:p w14:paraId="53709F6F" w14:textId="77777777" w:rsidR="007474CE" w:rsidRDefault="0074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375F" w14:textId="77777777" w:rsidR="00466474" w:rsidRDefault="00466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CC8BE" w14:textId="6B84314B" w:rsidR="00503CF2" w:rsidRDefault="00503CF2">
    <w:pPr>
      <w:pStyle w:val="Footer"/>
      <w:tabs>
        <w:tab w:val="clear" w:pos="8306"/>
        <w:tab w:val="right" w:pos="9356"/>
      </w:tabs>
      <w:rPr>
        <w:lang w:val="en-GB"/>
      </w:rPr>
    </w:pPr>
    <w:r>
      <w:rPr>
        <w:lang w:val="en-GB"/>
      </w:rPr>
      <w:t>Dr. I. Jordanov</w:t>
    </w:r>
    <w:r>
      <w:rPr>
        <w:lang w:val="en-GB"/>
      </w:rPr>
      <w:tab/>
    </w:r>
    <w:r w:rsidR="00707F53">
      <w:fldChar w:fldCharType="begin"/>
    </w:r>
    <w:r>
      <w:instrText xml:space="preserve"> DATE \@ "dd/MM/yyyy" </w:instrText>
    </w:r>
    <w:r w:rsidR="00707F53">
      <w:fldChar w:fldCharType="separate"/>
    </w:r>
    <w:r w:rsidR="00A05991">
      <w:rPr>
        <w:noProof/>
      </w:rPr>
      <w:t>03/02/2026</w:t>
    </w:r>
    <w:r w:rsidR="00707F53">
      <w:rPr>
        <w:noProof/>
      </w:rPr>
      <w:fldChar w:fldCharType="end"/>
    </w:r>
    <w:r>
      <w:rPr>
        <w:lang w:val="en-GB"/>
      </w:rPr>
      <w:tab/>
    </w:r>
    <w:r w:rsidR="00707F53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07F53">
      <w:rPr>
        <w:rStyle w:val="PageNumber"/>
      </w:rPr>
      <w:fldChar w:fldCharType="separate"/>
    </w:r>
    <w:r w:rsidR="0087723E">
      <w:rPr>
        <w:rStyle w:val="PageNumber"/>
        <w:noProof/>
      </w:rPr>
      <w:t>1</w:t>
    </w:r>
    <w:r w:rsidR="00707F5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1A26" w14:textId="77777777" w:rsidR="00466474" w:rsidRDefault="00466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B9CF" w14:textId="77777777" w:rsidR="007474CE" w:rsidRDefault="007474CE">
      <w:r>
        <w:separator/>
      </w:r>
    </w:p>
  </w:footnote>
  <w:footnote w:type="continuationSeparator" w:id="0">
    <w:p w14:paraId="0621F5C1" w14:textId="77777777" w:rsidR="007474CE" w:rsidRDefault="00747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D0F2" w14:textId="77777777" w:rsidR="00466474" w:rsidRDefault="004664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6D6A" w14:textId="45830D17" w:rsidR="00503CF2" w:rsidRDefault="00466474">
    <w:pPr>
      <w:pStyle w:val="Header"/>
      <w:jc w:val="center"/>
      <w:rPr>
        <w:i/>
        <w:iCs/>
        <w:sz w:val="28"/>
      </w:rPr>
    </w:pPr>
    <w:r>
      <w:rPr>
        <w:i/>
        <w:iCs/>
        <w:sz w:val="28"/>
      </w:rPr>
      <w:t>A</w:t>
    </w:r>
    <w:r w:rsidR="00503CF2">
      <w:rPr>
        <w:i/>
        <w:iCs/>
        <w:sz w:val="28"/>
      </w:rPr>
      <w:t>A</w:t>
    </w:r>
    <w:r>
      <w:rPr>
        <w:i/>
        <w:iCs/>
        <w:sz w:val="28"/>
      </w:rPr>
      <w:t>I</w:t>
    </w:r>
    <w:r w:rsidR="00503CF2">
      <w:rPr>
        <w:i/>
        <w:iCs/>
        <w:sz w:val="28"/>
      </w:rPr>
      <w:t xml:space="preserve"> / Labs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7558" w14:textId="77777777" w:rsidR="00466474" w:rsidRDefault="004664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CCB"/>
    <w:multiLevelType w:val="multilevel"/>
    <w:tmpl w:val="DBE44EA2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ascii="Arial" w:hAnsi="Arial" w:hint="default"/>
        <w:i/>
        <w:sz w:val="16"/>
      </w:rPr>
    </w:lvl>
    <w:lvl w:ilvl="1">
      <w:start w:val="2241"/>
      <w:numFmt w:val="decimal"/>
      <w:lvlText w:val="%1.%2"/>
      <w:lvlJc w:val="left"/>
      <w:pPr>
        <w:tabs>
          <w:tab w:val="num" w:pos="810"/>
        </w:tabs>
        <w:ind w:left="810" w:hanging="630"/>
      </w:pPr>
      <w:rPr>
        <w:rFonts w:ascii="Arial" w:hAnsi="Arial" w:hint="default"/>
        <w:i/>
        <w:sz w:val="16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i/>
        <w:sz w:val="16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ascii="Arial" w:hAnsi="Arial" w:hint="default"/>
        <w:i/>
        <w:sz w:val="16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i/>
        <w:sz w:val="16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ascii="Arial" w:hAnsi="Arial" w:hint="default"/>
        <w:i/>
        <w:sz w:val="16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i/>
        <w:sz w:val="16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ascii="Arial" w:hAnsi="Arial" w:hint="default"/>
        <w:i/>
        <w:sz w:val="16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ascii="Arial" w:hAnsi="Arial" w:hint="default"/>
        <w:i/>
        <w:sz w:val="16"/>
      </w:rPr>
    </w:lvl>
  </w:abstractNum>
  <w:abstractNum w:abstractNumId="1" w15:restartNumberingAfterBreak="0">
    <w:nsid w:val="23150DD4"/>
    <w:multiLevelType w:val="hybridMultilevel"/>
    <w:tmpl w:val="7C9A9C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5043D"/>
    <w:multiLevelType w:val="singleLevel"/>
    <w:tmpl w:val="6DD4E598"/>
    <w:lvl w:ilvl="0">
      <w:start w:val="1"/>
      <w:numFmt w:val="decimal"/>
      <w:lvlText w:val="%1"/>
      <w:lvlJc w:val="left"/>
      <w:pPr>
        <w:tabs>
          <w:tab w:val="num" w:pos="1320"/>
        </w:tabs>
        <w:ind w:left="1320" w:hanging="720"/>
      </w:pPr>
      <w:rPr>
        <w:rFonts w:ascii="Courier New" w:hAnsi="Courier New" w:hint="default"/>
      </w:rPr>
    </w:lvl>
  </w:abstractNum>
  <w:abstractNum w:abstractNumId="3" w15:restartNumberingAfterBreak="0">
    <w:nsid w:val="6DDB2E5C"/>
    <w:multiLevelType w:val="singleLevel"/>
    <w:tmpl w:val="863414D2"/>
    <w:lvl w:ilvl="0">
      <w:start w:val="3"/>
      <w:numFmt w:val="decimal"/>
      <w:lvlText w:val="%1"/>
      <w:lvlJc w:val="left"/>
      <w:pPr>
        <w:tabs>
          <w:tab w:val="num" w:pos="1200"/>
        </w:tabs>
        <w:ind w:left="1200" w:hanging="600"/>
      </w:pPr>
      <w:rPr>
        <w:rFonts w:ascii="Courier New" w:hAnsi="Courier New" w:hint="default"/>
      </w:rPr>
    </w:lvl>
  </w:abstractNum>
  <w:abstractNum w:abstractNumId="4" w15:restartNumberingAfterBreak="0">
    <w:nsid w:val="782D177A"/>
    <w:multiLevelType w:val="hybridMultilevel"/>
    <w:tmpl w:val="A0AA4C78"/>
    <w:lvl w:ilvl="0" w:tplc="1F82FF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745209">
    <w:abstractNumId w:val="2"/>
  </w:num>
  <w:num w:numId="2" w16cid:durableId="1209680980">
    <w:abstractNumId w:val="3"/>
  </w:num>
  <w:num w:numId="3" w16cid:durableId="1281953428">
    <w:abstractNumId w:val="0"/>
  </w:num>
  <w:num w:numId="4" w16cid:durableId="1719207453">
    <w:abstractNumId w:val="4"/>
  </w:num>
  <w:num w:numId="5" w16cid:durableId="9248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intFractionalCharacterWidth/>
  <w:hideSpellingErrors/>
  <w:activeWritingStyle w:appName="MSWord" w:lang="en-US" w:vendorID="8" w:dllVersion="513" w:checkStyle="1"/>
  <w:activeWritingStyle w:appName="MSWord" w:lang="ja-JP" w:vendorID="5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skedForShutdown" w:val="no"/>
    <w:docVar w:name="InputCellCount" w:val="97"/>
    <w:docVar w:name="MATLABFig16Color" w:val="YES"/>
    <w:docVar w:name="MATLABFigEmbed" w:val="YES"/>
    <w:docVar w:name="MATLABFigHeight" w:val="3.5"/>
    <w:docVar w:name="MATLABFigUnits" w:val="Inches"/>
    <w:docVar w:name="MATLABFigWidth" w:val="4"/>
    <w:docVar w:name="MATLABFmt" w:val="Short"/>
    <w:docVar w:name="MATLABFmtStyle" w:val="Loose"/>
    <w:docVar w:name="MATLABStopOnError" w:val="YES"/>
    <w:docVar w:name="ShowCellMarkers" w:val="1"/>
    <w:docVar w:name="ShowRecalcMarkers" w:val="1"/>
  </w:docVars>
  <w:rsids>
    <w:rsidRoot w:val="003F4D2D"/>
    <w:rsid w:val="000101F6"/>
    <w:rsid w:val="000102F3"/>
    <w:rsid w:val="00021024"/>
    <w:rsid w:val="00036420"/>
    <w:rsid w:val="000908DF"/>
    <w:rsid w:val="000A0258"/>
    <w:rsid w:val="000D68D6"/>
    <w:rsid w:val="000E1A09"/>
    <w:rsid w:val="000F1D3C"/>
    <w:rsid w:val="0010266F"/>
    <w:rsid w:val="001434C8"/>
    <w:rsid w:val="001569EE"/>
    <w:rsid w:val="00166B5D"/>
    <w:rsid w:val="001937E0"/>
    <w:rsid w:val="001C36D3"/>
    <w:rsid w:val="001D31EA"/>
    <w:rsid w:val="001E5103"/>
    <w:rsid w:val="002050E0"/>
    <w:rsid w:val="00244FAC"/>
    <w:rsid w:val="0028322A"/>
    <w:rsid w:val="002D7116"/>
    <w:rsid w:val="002E41D7"/>
    <w:rsid w:val="002F7859"/>
    <w:rsid w:val="002F79EB"/>
    <w:rsid w:val="003031EF"/>
    <w:rsid w:val="003162B2"/>
    <w:rsid w:val="00317FD5"/>
    <w:rsid w:val="00327489"/>
    <w:rsid w:val="003316A8"/>
    <w:rsid w:val="00363CD9"/>
    <w:rsid w:val="00370CB9"/>
    <w:rsid w:val="00391A38"/>
    <w:rsid w:val="003A66B3"/>
    <w:rsid w:val="003D555F"/>
    <w:rsid w:val="003E48C1"/>
    <w:rsid w:val="003F4D2D"/>
    <w:rsid w:val="003F6B50"/>
    <w:rsid w:val="00417990"/>
    <w:rsid w:val="004255B0"/>
    <w:rsid w:val="0043359A"/>
    <w:rsid w:val="00437E12"/>
    <w:rsid w:val="00444199"/>
    <w:rsid w:val="00446242"/>
    <w:rsid w:val="00465690"/>
    <w:rsid w:val="00465906"/>
    <w:rsid w:val="00466474"/>
    <w:rsid w:val="00467757"/>
    <w:rsid w:val="0047452D"/>
    <w:rsid w:val="004846BC"/>
    <w:rsid w:val="004B368C"/>
    <w:rsid w:val="004B6AE8"/>
    <w:rsid w:val="004E7041"/>
    <w:rsid w:val="004E7273"/>
    <w:rsid w:val="004F2DCC"/>
    <w:rsid w:val="00503CF2"/>
    <w:rsid w:val="005175BF"/>
    <w:rsid w:val="00535C68"/>
    <w:rsid w:val="005423BB"/>
    <w:rsid w:val="00570E8E"/>
    <w:rsid w:val="00594735"/>
    <w:rsid w:val="00596483"/>
    <w:rsid w:val="005B6BF6"/>
    <w:rsid w:val="005C1EB9"/>
    <w:rsid w:val="005C564E"/>
    <w:rsid w:val="005D40A3"/>
    <w:rsid w:val="006114E2"/>
    <w:rsid w:val="00611FCF"/>
    <w:rsid w:val="00627F4B"/>
    <w:rsid w:val="00631144"/>
    <w:rsid w:val="00632039"/>
    <w:rsid w:val="00665B67"/>
    <w:rsid w:val="00665F14"/>
    <w:rsid w:val="00675F69"/>
    <w:rsid w:val="00681567"/>
    <w:rsid w:val="006A7722"/>
    <w:rsid w:val="006C0A71"/>
    <w:rsid w:val="006D33A0"/>
    <w:rsid w:val="006D3D8E"/>
    <w:rsid w:val="006E4030"/>
    <w:rsid w:val="006F1707"/>
    <w:rsid w:val="00707F53"/>
    <w:rsid w:val="00712385"/>
    <w:rsid w:val="00713A9D"/>
    <w:rsid w:val="0072071C"/>
    <w:rsid w:val="0072231C"/>
    <w:rsid w:val="0074680D"/>
    <w:rsid w:val="007474CE"/>
    <w:rsid w:val="007475A2"/>
    <w:rsid w:val="00755099"/>
    <w:rsid w:val="007B6E1B"/>
    <w:rsid w:val="007C458D"/>
    <w:rsid w:val="007C5522"/>
    <w:rsid w:val="007E56FD"/>
    <w:rsid w:val="00835713"/>
    <w:rsid w:val="00864523"/>
    <w:rsid w:val="00874824"/>
    <w:rsid w:val="0087723E"/>
    <w:rsid w:val="00877973"/>
    <w:rsid w:val="008B679F"/>
    <w:rsid w:val="008D437D"/>
    <w:rsid w:val="008D76A4"/>
    <w:rsid w:val="008E0704"/>
    <w:rsid w:val="008E18D7"/>
    <w:rsid w:val="008F0797"/>
    <w:rsid w:val="00916A56"/>
    <w:rsid w:val="00934204"/>
    <w:rsid w:val="0093646C"/>
    <w:rsid w:val="00945435"/>
    <w:rsid w:val="009631C1"/>
    <w:rsid w:val="00965A14"/>
    <w:rsid w:val="0096676E"/>
    <w:rsid w:val="00982976"/>
    <w:rsid w:val="009A774A"/>
    <w:rsid w:val="009B43E1"/>
    <w:rsid w:val="009C32DC"/>
    <w:rsid w:val="009E31E5"/>
    <w:rsid w:val="009F04A3"/>
    <w:rsid w:val="00A02DDD"/>
    <w:rsid w:val="00A05991"/>
    <w:rsid w:val="00A135DB"/>
    <w:rsid w:val="00A6752B"/>
    <w:rsid w:val="00A93231"/>
    <w:rsid w:val="00AA3457"/>
    <w:rsid w:val="00AA35F2"/>
    <w:rsid w:val="00B16FC3"/>
    <w:rsid w:val="00B63722"/>
    <w:rsid w:val="00B87710"/>
    <w:rsid w:val="00B92D19"/>
    <w:rsid w:val="00BA2676"/>
    <w:rsid w:val="00BD0504"/>
    <w:rsid w:val="00BD4922"/>
    <w:rsid w:val="00BE3741"/>
    <w:rsid w:val="00BF6CC6"/>
    <w:rsid w:val="00C01103"/>
    <w:rsid w:val="00C14E8C"/>
    <w:rsid w:val="00C22299"/>
    <w:rsid w:val="00C354ED"/>
    <w:rsid w:val="00C57F89"/>
    <w:rsid w:val="00C6191C"/>
    <w:rsid w:val="00C74A01"/>
    <w:rsid w:val="00C80C9A"/>
    <w:rsid w:val="00CA26BF"/>
    <w:rsid w:val="00CB622D"/>
    <w:rsid w:val="00CE0729"/>
    <w:rsid w:val="00D07532"/>
    <w:rsid w:val="00D46546"/>
    <w:rsid w:val="00D534C4"/>
    <w:rsid w:val="00D72E56"/>
    <w:rsid w:val="00DB3FE1"/>
    <w:rsid w:val="00DC531C"/>
    <w:rsid w:val="00DC62D7"/>
    <w:rsid w:val="00DC6842"/>
    <w:rsid w:val="00DD24D6"/>
    <w:rsid w:val="00DF5C11"/>
    <w:rsid w:val="00DF6657"/>
    <w:rsid w:val="00E04162"/>
    <w:rsid w:val="00E05D2C"/>
    <w:rsid w:val="00E063CD"/>
    <w:rsid w:val="00E100EB"/>
    <w:rsid w:val="00E218DC"/>
    <w:rsid w:val="00E329BE"/>
    <w:rsid w:val="00E4209C"/>
    <w:rsid w:val="00E42783"/>
    <w:rsid w:val="00E52CC8"/>
    <w:rsid w:val="00E55CEF"/>
    <w:rsid w:val="00E736D4"/>
    <w:rsid w:val="00E90C5C"/>
    <w:rsid w:val="00ED6C20"/>
    <w:rsid w:val="00EE0396"/>
    <w:rsid w:val="00F36C97"/>
    <w:rsid w:val="00F438C1"/>
    <w:rsid w:val="00F553EB"/>
    <w:rsid w:val="00F604D9"/>
    <w:rsid w:val="00F76645"/>
    <w:rsid w:val="00F8334C"/>
    <w:rsid w:val="00FB662F"/>
    <w:rsid w:val="00FE46E1"/>
    <w:rsid w:val="00FF25BF"/>
    <w:rsid w:val="00FF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9"/>
    <o:shapelayout v:ext="edit">
      <o:idmap v:ext="edit" data="1"/>
    </o:shapelayout>
  </w:shapeDefaults>
  <w:decimalSymbol w:val="."/>
  <w:listSeparator w:val=","/>
  <w14:docId w14:val="1446750E"/>
  <w15:docId w15:val="{8AE96B40-4ED7-4E4C-A9C2-F08A465D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8C1"/>
    <w:rPr>
      <w:lang w:val="en-US" w:eastAsia="en-US"/>
    </w:rPr>
  </w:style>
  <w:style w:type="paragraph" w:styleId="Heading1">
    <w:name w:val="heading 1"/>
    <w:basedOn w:val="Normal"/>
    <w:qFormat/>
    <w:rsid w:val="00F438C1"/>
    <w:pPr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rsid w:val="00F438C1"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F438C1"/>
    <w:pPr>
      <w:keepNext/>
      <w:outlineLvl w:val="2"/>
    </w:pPr>
    <w:rPr>
      <w:rFonts w:ascii="Arial" w:hAnsi="Arial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Graph">
    <w:name w:val="NoGraph"/>
    <w:basedOn w:val="DefaultParagraphFont"/>
    <w:rsid w:val="00F438C1"/>
    <w:rPr>
      <w:color w:val="808080"/>
    </w:rPr>
  </w:style>
  <w:style w:type="character" w:customStyle="1" w:styleId="Input">
    <w:name w:val="Input"/>
    <w:basedOn w:val="DefaultParagraphFont"/>
    <w:rsid w:val="00F438C1"/>
    <w:rPr>
      <w:rFonts w:ascii="Courier New" w:hAnsi="Courier New"/>
      <w:b/>
      <w:i/>
      <w:color w:val="FF0000"/>
      <w:sz w:val="24"/>
    </w:rPr>
  </w:style>
  <w:style w:type="character" w:customStyle="1" w:styleId="Output">
    <w:name w:val="Output"/>
    <w:basedOn w:val="DefaultParagraphFont"/>
    <w:rsid w:val="00F438C1"/>
    <w:rPr>
      <w:rFonts w:ascii="Arial" w:hAnsi="Arial"/>
      <w:i/>
      <w:color w:val="0000FF"/>
      <w:sz w:val="16"/>
    </w:rPr>
  </w:style>
  <w:style w:type="character" w:customStyle="1" w:styleId="Error">
    <w:name w:val="Error"/>
    <w:basedOn w:val="DefaultParagraphFont"/>
    <w:rsid w:val="00F438C1"/>
    <w:rPr>
      <w:rFonts w:ascii="Courier New" w:hAnsi="Courier New"/>
      <w:b/>
      <w:color w:val="FF0000"/>
      <w:sz w:val="20"/>
    </w:rPr>
  </w:style>
  <w:style w:type="character" w:customStyle="1" w:styleId="AutoInit">
    <w:name w:val="AutoInit"/>
    <w:basedOn w:val="DefaultParagraphFont"/>
    <w:rsid w:val="00F438C1"/>
    <w:rPr>
      <w:rFonts w:ascii="Courier New" w:hAnsi="Courier New"/>
      <w:b/>
      <w:color w:val="000080"/>
      <w:sz w:val="20"/>
    </w:rPr>
  </w:style>
  <w:style w:type="character" w:customStyle="1" w:styleId="Calc">
    <w:name w:val="Calc"/>
    <w:basedOn w:val="DefaultParagraphFont"/>
    <w:rsid w:val="00F438C1"/>
    <w:rPr>
      <w:rFonts w:ascii="Times New Roman" w:hAnsi="Times New Roman"/>
      <w:vanish/>
      <w:color w:val="808080"/>
      <w:sz w:val="20"/>
    </w:rPr>
  </w:style>
  <w:style w:type="paragraph" w:styleId="BodyText">
    <w:name w:val="Body Text"/>
    <w:basedOn w:val="Normal"/>
    <w:rsid w:val="00F438C1"/>
    <w:rPr>
      <w:sz w:val="24"/>
    </w:rPr>
  </w:style>
  <w:style w:type="character" w:styleId="Hyperlink">
    <w:name w:val="Hyperlink"/>
    <w:basedOn w:val="DefaultParagraphFont"/>
    <w:rsid w:val="00F438C1"/>
    <w:rPr>
      <w:color w:val="0000FF"/>
      <w:u w:val="single"/>
    </w:rPr>
  </w:style>
  <w:style w:type="paragraph" w:styleId="Header">
    <w:name w:val="header"/>
    <w:basedOn w:val="Normal"/>
    <w:rsid w:val="00F438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438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438C1"/>
  </w:style>
  <w:style w:type="character" w:styleId="FollowedHyperlink">
    <w:name w:val="FollowedHyperlink"/>
    <w:basedOn w:val="DefaultParagraphFont"/>
    <w:rsid w:val="00F438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665B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B67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0E1A09"/>
    <w:rPr>
      <w:color w:val="808080"/>
    </w:rPr>
  </w:style>
  <w:style w:type="paragraph" w:styleId="ListParagraph">
    <w:name w:val="List Paragraph"/>
    <w:basedOn w:val="Normal"/>
    <w:uiPriority w:val="34"/>
    <w:qFormat/>
    <w:rsid w:val="00835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2.xml"/><Relationship Id="rId42" Type="http://schemas.openxmlformats.org/officeDocument/2006/relationships/image" Target="media/image18.png"/><Relationship Id="rId47" Type="http://schemas.openxmlformats.org/officeDocument/2006/relationships/customXml" Target="ink/ink14.xml"/><Relationship Id="rId63" Type="http://schemas.openxmlformats.org/officeDocument/2006/relationships/image" Target="media/image14.wmf"/><Relationship Id="rId68" Type="http://schemas.openxmlformats.org/officeDocument/2006/relationships/footer" Target="footer2.xml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customXml" Target="ink/ink5.xml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image" Target="media/image13.png"/><Relationship Id="rId37" Type="http://schemas.openxmlformats.org/officeDocument/2006/relationships/customXml" Target="ink/ink9.xml"/><Relationship Id="rId40" Type="http://schemas.openxmlformats.org/officeDocument/2006/relationships/image" Target="media/image14.png"/><Relationship Id="rId45" Type="http://schemas.openxmlformats.org/officeDocument/2006/relationships/customXml" Target="ink/ink13.xml"/><Relationship Id="rId53" Type="http://schemas.openxmlformats.org/officeDocument/2006/relationships/image" Target="media/image9.wmf"/><Relationship Id="rId58" Type="http://schemas.openxmlformats.org/officeDocument/2006/relationships/oleObject" Target="embeddings/oleObject11.bin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13.wmf"/><Relationship Id="rId19" Type="http://schemas.openxmlformats.org/officeDocument/2006/relationships/customXml" Target="ink/ink1.xml"/><Relationship Id="rId14" Type="http://schemas.openxmlformats.org/officeDocument/2006/relationships/oleObject" Target="embeddings/oleObject4.bin"/><Relationship Id="rId22" Type="http://schemas.openxmlformats.org/officeDocument/2006/relationships/image" Target="media/image8.png"/><Relationship Id="rId27" Type="http://schemas.openxmlformats.org/officeDocument/2006/relationships/customXml" Target="ink/ink4.xml"/><Relationship Id="rId30" Type="http://schemas.openxmlformats.org/officeDocument/2006/relationships/image" Target="media/image12.png"/><Relationship Id="rId35" Type="http://schemas.openxmlformats.org/officeDocument/2006/relationships/customXml" Target="ink/ink8.xml"/><Relationship Id="rId43" Type="http://schemas.openxmlformats.org/officeDocument/2006/relationships/customXml" Target="ink/ink12.xml"/><Relationship Id="rId48" Type="http://schemas.openxmlformats.org/officeDocument/2006/relationships/image" Target="media/image21.png"/><Relationship Id="rId56" Type="http://schemas.openxmlformats.org/officeDocument/2006/relationships/oleObject" Target="embeddings/oleObject10.bin"/><Relationship Id="rId64" Type="http://schemas.openxmlformats.org/officeDocument/2006/relationships/oleObject" Target="embeddings/oleObject14.bin"/><Relationship Id="rId69" Type="http://schemas.openxmlformats.org/officeDocument/2006/relationships/header" Target="header3.xml"/><Relationship Id="rId8" Type="http://schemas.openxmlformats.org/officeDocument/2006/relationships/oleObject" Target="embeddings/oleObject1.bin"/><Relationship Id="rId51" Type="http://schemas.openxmlformats.org/officeDocument/2006/relationships/image" Target="media/image8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customXml" Target="ink/ink3.xml"/><Relationship Id="rId33" Type="http://schemas.openxmlformats.org/officeDocument/2006/relationships/customXml" Target="ink/ink7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12.wmf"/><Relationship Id="rId67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customXml" Target="ink/ink11.xml"/><Relationship Id="rId54" Type="http://schemas.openxmlformats.org/officeDocument/2006/relationships/oleObject" Target="embeddings/oleObject9.bin"/><Relationship Id="rId62" Type="http://schemas.openxmlformats.org/officeDocument/2006/relationships/oleObject" Target="embeddings/oleObject13.bin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7.wmf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15.xml"/><Relationship Id="rId57" Type="http://schemas.openxmlformats.org/officeDocument/2006/relationships/image" Target="media/image11.wmf"/><Relationship Id="rId10" Type="http://schemas.openxmlformats.org/officeDocument/2006/relationships/oleObject" Target="embeddings/oleObject2.bin"/><Relationship Id="rId31" Type="http://schemas.openxmlformats.org/officeDocument/2006/relationships/customXml" Target="ink/ink6.xml"/><Relationship Id="rId44" Type="http://schemas.openxmlformats.org/officeDocument/2006/relationships/image" Target="media/image19.png"/><Relationship Id="rId52" Type="http://schemas.openxmlformats.org/officeDocument/2006/relationships/oleObject" Target="embeddings/oleObject8.bin"/><Relationship Id="rId60" Type="http://schemas.openxmlformats.org/officeDocument/2006/relationships/oleObject" Target="embeddings/oleObject12.bin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customXml" Target="ink/ink10.xml"/><Relationship Id="rId34" Type="http://schemas.openxmlformats.org/officeDocument/2006/relationships/image" Target="media/image10.png"/><Relationship Id="rId50" Type="http://schemas.openxmlformats.org/officeDocument/2006/relationships/image" Target="media/image22.png"/><Relationship Id="rId55" Type="http://schemas.openxmlformats.org/officeDocument/2006/relationships/image" Target="media/image10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Office\m-book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19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32 24575,'6'1'0,"1"-1"0,0 1 0,0 0 0,-1 1 0,1 0 0,9 3 0,36 20 0,-30-14 0,9 7 0,51 36 0,-55-35 0,-21-15 0,0-1 0,1 1 0,-1-2 0,1 1 0,0-1 0,0 0 0,0 0 0,0-1 0,0 1 0,0-2 0,0 1 0,0-1 0,1 0 0,-1-1 0,13-2 0,-18 3 0,1-1 0,0 0 0,-1 0 0,1 0 0,0 0 0,-1 0 0,1 0 0,-1-1 0,0 1 0,0-1 0,1 0 0,-1 0 0,0 1 0,0-2 0,-1 1 0,1 0 0,0 0 0,-1 0 0,1-1 0,-1 1 0,3-6 0,-4 8 0,0 0 0,0 0 0,0-1 0,0 1 0,0 0 0,0-1 0,0 1 0,0 0 0,0 0 0,0-1 0,0 1 0,0 0 0,0-1 0,0 1 0,0 0 0,0 0 0,0-1 0,0 1 0,0 0 0,0-1 0,-1 1 0,1 0 0,0 0 0,0-1 0,0 1 0,0 0 0,-1 0 0,1 0 0,0-1 0,0 1 0,-1 0 0,1 0 0,-1-1 0,1 1 0,-1 0 0,0 0 0,0 0 0,1 0 0,-1 0 0,0 0 0,0 0 0,0 0 0,1 0 0,-1 0 0,-1 0 0,0 1 0,1-1 0,-1 1 0,0-1 0,0 1 0,1 0 0,-1-1 0,1 1 0,-1 0 0,1 0 0,-1 0 0,1 0 0,-2 2 0,1 1 0,0 0 0,1 0 0,-1 0 0,1 1 0,0-1 0,0 0 0,0 1 0,1-1 0,-1 5 0,1-3 0,-5 301 0,7-176 0,-1-104 0,-1 25 0,0-48 0,-1 1 0,1 0 0,-1-1 0,0 1 0,-1 0 0,1-1 0,-1 1 0,-2 3 0,3-6 0,0-1 0,0 1 0,0-1 0,0 0 0,0 0 0,0 0 0,-1 0 0,1 0 0,0 0 0,-1 0 0,1 0 0,-1 0 0,1 0 0,-1-1 0,0 1 0,1-1 0,-1 1 0,1-1 0,-1 0 0,0 0 0,1 1 0,-1-1 0,0 0 0,1 0 0,-1-1 0,-2 1 0,-5-2 0,1 0 0,-1 0 0,-14-7 0,18 7 0,-2-1 0,1 0 0,-1-1 0,1 0 0,-1 0 0,1-1 0,0 1 0,1-1 0,-11-12 0,0-3 0,-18-29 0,11 15 0,20 29 0,0 0 0,0 0 0,1 0 0,0-1 0,0 1 0,0-1 0,-2-10 0,1-4 0,0-18 0,2 19 0,-2-73-1365,3 74-5461</inkml:trace>
  <inkml:trace contextRef="#ctx0" brushRef="#br0" timeOffset="1785.12">404 0 24575,'0'9'0,"0"18"0,0 12 0,0 2 0,0 3 0,-4 1 0,-1-5 0,1-9-8191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13.0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38 125 24575,'0'255'0,"-1"-243"0,0 1 0,-1-1 0,-5 17 0,3-14 0,-2 23 0,6-35-74,0 0-70,0 1 1,-1 0-1,1 0 1,-1 0 0,0-1-1,0 1 1,0 0-1,-3 5 1,-3 1-6683</inkml:trace>
  <inkml:trace contextRef="#ctx0" brushRef="#br0" timeOffset="2927.93">102 0 24575,'4'5'0,"0"1"0,0-1 0,0 1 0,-1 0 0,0 0 0,0 0 0,4 11 0,-3-6 0,22 54 0,-3 2 0,24 113 0,-43-149-66,-1 0-1,-4 57 1,0-49-1100,1-24-5660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4:04.1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5039 0 24575,'-2'29'0,"-1"0"0,-1-1 0,-11 38 0,-4 29 0,13-31 0,4-37 0,-5 33 0,3-47 0,0 1 0,-1-1 0,-6 13 0,-4 7 0,-66 196 0,72-198 0,-2-1 0,-1 0 0,-31 54 0,-58 79 0,71-112 0,-16 23 0,-100 130 0,112-157 0,-18 26 0,39-51 0,-167 249 0,91-139 0,74-107 0,4-6 0,-24 32 0,0-2 0,23-31 0,-19 23 0,3-7 0,-45 74 0,19-25 0,12-15 0,5-10 0,15-21 0,17-27 0,-1 0 0,0-1 0,0 0 0,-1 0 0,0-1 0,-9 9 0,4-5 0,-1-1 0,1 2 0,1 0 0,-16 24 0,-59 83 0,40-54 0,-7 12 0,32-48 0,-2-1 0,-1 0 0,-32 29 0,23-24 0,-37 29 0,15-16 0,-48 45 0,67-61 0,23-20 0,-22 22 0,27-24 0,-1 0 0,1 0 0,-2-1 0,0 0 0,0-1 0,-19 11 0,11-8 0,2-1 0,-1 0 0,0-1 0,-35 11 0,7-7 0,-28 7 0,64-16 0,0-1 0,1 1 0,-1 1 0,1 0 0,-12 7 0,10-5 0,0-1 0,-20 7 0,-24 5 0,-67 22 0,100-31 0,0-2 0,-34 7 0,-2 0 0,33-8 0,15-3 0,0 0 0,0 1 0,0 0 0,1 1 0,-13 5 0,-12 10 0,-2-2 0,-49 17 0,8-9 0,67-22 0,0-1 0,0 0 0,0 0 0,-16 1 0,-39-3 0,42 0 0,-41 3 0,7 6 0,6-1 0,-71 3 0,-194-11 0,131-1 0,177 2 0,1-1 0,-1 1 0,0 0 0,1 0 0,-1 1 0,1 0 0,-1 0 0,1 1 0,-9 4 0,-2 4 0,-30 22 0,30-19 0,-27 15 0,38-25 0,0-1 0,-1 0 0,0 0 0,0-1 0,0 0 0,0 0 0,0-1 0,-9 1 0,-29 0 0,22-1 0,-1 0 0,-30 7 0,13 3 0,22-6 0,1-1 0,-22 3 0,-13-4-273,-1-3 0,1-2 0,-1-3 0,-89-18 0,133 20-6553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3:55.0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1 386 24575,'0'-31'0,"2"-1"0,1 0 0,2 1 0,1-1 0,1 1 0,2 1 0,16-39 0,-19 56 0,-1-1 0,0 0 0,-1 0 0,3-21 0,-7 34 0,0 1 0,0 0 0,0-1 0,0 1 0,0 0 0,0-1 0,0 1 0,0 0 0,0-1 0,1 1 0,-1 0 0,0-1 0,0 1 0,0 0 0,0-1 0,0 1 0,1 0 0,-1 0 0,0-1 0,0 1 0,1 0 0,3 3 0,2 14 0,-2 6 0,-1 0 0,0 0 0,-2 0 0,-3 34 0,1-9 0,1 190-1365,0-221-5461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3:42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24575,'3'0'0,"8"0"0,4 0 0,6 0 0,1 0 0,0 0 0,-2 0 0,0 0 0,1 0 0,3 0 0,-1 0 0,1 0 0,0 0 0,-2 0 0,-6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8:43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0 24575,'-9'309'0,"6"61"0,4-225 0,9 167 0,0-203 0,2 56 0,-11 297 0,-2-212 0,2-144 0,-5 147 0,-29-37 0,19-140 0,-2 6 0,-6 40 0,17-90 0,1 60 0,6 352 1,-2-266-1367,0-161-5460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5:20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24575,'16'1'0,"23"4"0,8 0 0,-2-4 0,35 2 0,-67-1 0,-1 0 0,1 0 0,-1 1 0,16 6 0,49 28 0,-69-32 0,1-1 0,-1-1 0,1 1 0,0-2 0,0 1 0,0-1 0,0-1 0,11 2 0,-5-2 0,-15-1 0,0 0 0,0 0 0,1 0 0,-1 0 0,0 0 0,0 0 0,0 0 0,0 0 0,0 0 0,1 0 0,-1 0 0,0 0 0,0 0 0,0 0 0,0 0 0,0 0 0,1 0 0,-1 1 0,0-1 0,0 0 0,0 0 0,0 0 0,0 0 0,0 0 0,0 0 0,1 0 0,-1 1 0,0-1 0,0 0 0,0 0 0,0 0 0,0 1 0,-4 3 0,-10 3 0,12-6 0,-102 49 0,41-17 0,0 0 0,55-30 0,0 0 0,0-1 0,0 1 0,0-2 0,-1 1 0,-12 0 0,-4-2 0,3 1 0,0 0 0,-27 5 0,35-2-1365,4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0:02.9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24575,'0'7'0,"0"5"0,0 5 0,0 5 0,0 4 0,0 2 0,0-2 0,0-3 0,0-2 0,0-1 0,0 1 0,0-3-8191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47.4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0 24575,'0'2'0,"0"9"0,0 9 0,0 2 0,-4 7 0,-1 1 0,-3 2 0,-1-3 0,2-6-8191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5:09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43 24575,'15'1'0,"0"1"0,30 7 0,-32-6 0,14 3 0,3 2 0,0-2 0,55 3 0,190-8 0,-116-3 0,-136 2 0,77-2 0,-83 1 0,0-2 0,0 0 0,28-8 0,-24 4 0,0 2 0,0 1 0,1 0 0,-1 2 0,36 0 0,40-3 0,2 1 0,1106 4 0,-1181-1 0,-1-1 0,23-5 0,-20 2 0,33-1 0,57 5 0,37-2 0,408-5 0,-370 9 0,3738-1-1365,-3915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0:00.7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213 0 24575,'0'8'0,"0"7"0,0 10 0,0 8 0,2 8 0,0 2 0,0 1 0,0-5 0,0-10-8191</inkml:trace>
  <inkml:trace contextRef="#ctx0" brushRef="#br0" timeOffset="378.96">224 305 24575,'0'0'-8191</inkml:trace>
  <inkml:trace contextRef="#ctx0" brushRef="#br0" timeOffset="7010.69">149 498 24575,'33'-1'0,"-19"0"0,-1 1 0,1 0 0,-1 1 0,24 4 0,-35-4 0,1 0 0,-1 0 0,0 0 0,1 1 0,-1-1 0,0 1 0,0-1 0,0 1 0,0 0 0,0-1 0,0 1 0,-1 0 0,1 0 0,0 0 0,-1 1 0,0-1 0,1 0 0,-1 0 0,0 1 0,0-1 0,0 1 0,-1-1 0,2 6 0,0 5 0,-1 0 0,0 0 0,-1 20 0,0-19 0,0-6 0,0-1 0,-1 1 0,0 0 0,0-1 0,-1 1 0,0-1 0,0 0 0,-1 0 0,0 0 0,0 0 0,-1 0 0,-8 11 0,5-6 0,-8 15 0,-7 11 0,15-30 0,-1 1 0,0-1 0,-1 0 0,0-1 0,-11 8 0,-9 7 0,7-3 0,0 1 0,-29 36 0,45-50 0,0 0 0,-11 10 0,-4 2 0,21-18 0,-1 0 0,1 1 0,0-1 0,0 0 0,-1 0 0,1 1 0,0-1 0,0 0 0,-1 0 0,1 1 0,0-1 0,0 0 0,0 0 0,0 1 0,-1-1 0,1 0 0,0 1 0,0-1 0,0 0 0,0 1 0,0-1 0,0 0 0,0 1 0,0-1 0,0 0 0,0 1 0,0-1 0,0 0 0,0 1 0,0-1 0,0 0 0,0 1 0,1-1 0,-1 0 0,0 0 0,0 1 0,0-1 0,0 0 0,1 1 0,-1-1 0,0 0 0,2 1 0,-1 0 0,1 0 0,0 0 0,-1-1 0,1 1 0,-1 0 0,1-1 0,0 0 0,1 1 0,9 1 0,19-1 0,-10-1 0,0-1 0,30-5 0,-40 4 0,0-1 0,0 0 0,-1-1 0,0 0 0,0 0 0,14-8 0,-15 7-136,0 1-1,0 0 1,0 1-1,0 0 1,0 0-1,1 1 1,0 1-1,-1-1 0,17 1 1,-7 0-6690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41.3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636 0 24575,'0'7'0,"0"12"0,0 6 0,-4 0 0,-1 2 0,1 3 0,0-3-8191</inkml:trace>
  <inkml:trace contextRef="#ctx0" brushRef="#br0" timeOffset="1771.37">1 678 24575,'3'0'0,"4"0"0,2 0 0,3 0 0,1 0 0,5 0 0,-2-1 0,0-2 0,-2-3 0,-2-2 0,-7 0 0</inkml:trace>
  <inkml:trace contextRef="#ctx0" brushRef="#br0" timeOffset="2127.29">117 635 24575,'0'0'-8191</inkml:trace>
  <inkml:trace contextRef="#ctx0" brushRef="#br0" timeOffset="3679.85">467 638 24575,'0'-31'0,"2"-1"0,1 1 0,12-51 0,-14 79 0,0 1 0,-1-1 0,1 1 0,0-1 0,0 1 0,1 0 0,0-3 0,-2 5 0,1-1 0,-1 1 0,0 0 0,0 0 0,1-1 0,-1 1 0,0 0 0,1 0 0,-1-1 0,0 1 0,1 0 0,-1 0 0,0 0 0,1 0 0,-1-1 0,0 1 0,1 0 0,-1 0 0,1 0 0,-1 0 0,1 0 0,0 0 0,0 1 0,-1-1 0,1 0 0,0 1 0,-1-1 0,1 0 0,0 1 0,-1-1 0,1 1 0,-1-1 0,1 1 0,-1-1 0,1 1 0,-1-1 0,2 2 0,1 3 0,0 0 0,0 0 0,-1 1 0,1-1 0,-1 1 0,1 6 0,8 36 0,-10-39 0,8 56 0,-3 0 0,-4 94 0,-2-158-26,0 5-420,0 0-1,-2 11 1,-1-9-6380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04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66 584 24575,'155'0'0,"-151"0"0,1 0 0,-1 1 0,0-1 0,0 1 0,0 0 0,0 0 0,0 0 0,0 1 0,0-1 0,0 1 0,0 0 0,0 0 0,6 5 0,-8-5 0,1 1 0,-1-1 0,1 1 0,-1 0 0,0 0 0,0 0 0,0 0 0,0 0 0,-1 0 0,1 1 0,-1-1 0,0 1 0,0-1 0,0 1 0,0-1 0,0 6 0,-1 0 0,0-1 0,0 1 0,-1 0 0,0-1 0,-4 13 0,-14 42 0,11-41 0,-17 45 0,12-34 0,-11 43 0,22-64 0,0-5 0,1 0 0,-1 1 0,-6 12 0,7-18 0,0 0 0,0 0 0,-1 0 0,1-1 0,0 1 0,-1 0 0,1-1 0,-1 1 0,0-1 0,1 1 0,-1-1 0,0 0 0,0 0 0,0 0 0,0 0 0,0 0 0,0 0 0,-2 1 0,-4-1 15,1 0 0,0 0 0,-1 0 0,1-1 0,-1 0 0,1-1 0,-12-1 0,-2-2-758,-28-10 1,21 5-6084</inkml:trace>
  <inkml:trace contextRef="#ctx0" brushRef="#br0" timeOffset="2153.64">565 553 24575,'-23'0'0,"3"0"0,-39 4 0,52-3 0,0 1 0,0-1 0,0 2 0,0-1 0,0 1 0,1 0 0,-1 0 0,-11 9 0,-45 38 0,60-47 0,0-1 0,-1 1 0,2 1 0,-1-1 0,0 0 0,1 1 0,-1-1 0,1 1 0,0 0 0,0 0 0,-1 5 0,-1 2 0,1 1 0,-4 21 0,6-24 0,0 0 0,1 0 0,0 0 0,1 0 0,2 13 0,14 46 0,-1-4 0,-15-56 0,1 0 0,0 0 0,1 0 0,0 0 0,0 0 0,1 0 0,0-1 0,0 0 0,5 7 0,-6-10 0,0-1 0,0 1 0,0-1 0,1 0 0,-1 0 0,1 0 0,-1-1 0,1 1 0,0-1 0,0 0 0,0 0 0,0-1 0,1 1 0,-1-1 0,0 0 0,1 0 0,-1 0 0,6 0 0,22-1-1365,-19-1-5461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20:00:12.2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0 24575,'9'0'0,"1"1"0,0-1 0,-1 2 0,1-1 0,-1 1 0,0 1 0,1-1 0,-1 2 0,0-1 0,-1 1 0,14 9 0,-13-8 0,2 1 0,0 1 0,-1 0 0,19 16 0,-27-20 0,1 0 0,-1 0 0,1 0 0,-1 0 0,0 1 0,0-1 0,0 0 0,-1 1 0,1 0 0,-1-1 0,0 1 0,0 0 0,0 0 0,0-1 0,-1 1 0,0 0 0,0 5 0,0-4 0,-1-1 0,0 1 0,0-1 0,0 0 0,-1 1 0,1-1 0,-1 0 0,0 0 0,0 0 0,-1 0 0,1 0 0,-1 0 0,0-1 0,0 1 0,0-1 0,0 0 0,-1 0 0,1 0 0,-1 0 0,0 0 0,-4 1 0,-1 1 0,1 0 0,-1-1 0,0-1 0,0 1 0,-1-2 0,1 1 0,-1-1 0,1-1 0,-13 2 0,-3-4 0,18 1 0,0-1 0,0 2 0,0-1 0,0 1 0,-12 2 0,19-3 0,0 0 0,0 0 0,0 0 0,0 0 0,0 0 0,-1 0 0,1 0 0,0 0 0,0 0 0,0 1 0,0-1 0,0 0 0,0 0 0,0 0 0,0 0 0,-1 0 0,1 0 0,0 0 0,0 0 0,0 0 0,0 0 0,0 0 0,0 1 0,0-1 0,0 0 0,0 0 0,0 0 0,0 0 0,0 0 0,0 0 0,0 0 0,0 0 0,0 1 0,0-1 0,0 0 0,0 0 0,0 0 0,0 0 0,0 0 0,0 0 0,0 0 0,0 1 0,0-1 0,0 0 0,0 0 0,0 0 0,0 0 0,0 0 0,0 0 0,7 6 0,9 3 0,12-2 0,-20-5 0,0 0 0,10 4 0,-5-1 0,0 0 0,-1-1 0,27 5 0,-36-8 0,0 0 0,0 0 0,0 0 0,0 0 0,0 1 0,0 0 0,0-1 0,0 1 0,-1 0 0,1 0 0,-1 1 0,0-1 0,3 4 0,0 0 0,0 0 0,0 1 0,-1 0 0,5 9 0,-6-8 0,0 1 0,0-1 0,-1 1 0,0 0 0,-1-1 0,1 1 0,-1 11 0,-5 63 0,3-76 0,0 1 0,-1-1 0,1 1 0,-2-1 0,1 0 0,-1 0 0,-6 12 0,7-17 0,1-1 0,0 0 0,-1 1 0,0-1 0,1 0 0,-1 0 0,0 0 0,0 0 0,1 0 0,-1 0 0,0 0 0,0 0 0,0-1 0,0 1 0,0-1 0,-3 1 0,-2-1 0,0 1 0,0-1 0,-11-1 0,5-1 0,0-1 0,-13-4 0,-19-3 0,28 7-682,-22-6-1,29 6-6143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08T19:59:58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1 143 24575,'4'0'0,"0"0"0,0-1 0,0 0 0,0 0 0,0 0 0,0 0 0,0-1 0,-1 1 0,1-1 0,6-4 0,2-3 0,18-15 0,-24 19 0,-2 1 0,0 0 0,-1-1 0,1 1 0,-1-1 0,0 0 0,-1 0 0,1 0 0,-1 0 0,0-1 0,0 1 0,0-1 0,1-8 0,1-1 0,-2 31 0,-5 354-1365,3-354-5461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m-book</Template>
  <TotalTime>2</TotalTime>
  <Pages>2</Pages>
  <Words>302</Words>
  <Characters>1062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Intro</vt:lpstr>
    </vt:vector>
  </TitlesOfParts>
  <Company>The MathWorks, Inc.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Intro</dc:title>
  <dc:subject>NENGA</dc:subject>
  <dc:creator>Dr. I. Jordanov</dc:creator>
  <cp:keywords/>
  <dc:description/>
  <cp:lastModifiedBy>Ivan Jordanov</cp:lastModifiedBy>
  <cp:revision>17</cp:revision>
  <cp:lastPrinted>2015-09-23T14:57:00Z</cp:lastPrinted>
  <dcterms:created xsi:type="dcterms:W3CDTF">2021-02-05T12:02:00Z</dcterms:created>
  <dcterms:modified xsi:type="dcterms:W3CDTF">2026-02-03T15:11:00Z</dcterms:modified>
</cp:coreProperties>
</file>